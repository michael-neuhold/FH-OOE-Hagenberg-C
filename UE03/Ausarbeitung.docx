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de-DE" w:eastAsia="en-US"/>
        </w:rPr>
        <w:id w:val="-1133943515"/>
        <w:docPartObj>
          <w:docPartGallery w:val="Table of Contents"/>
          <w:docPartUnique/>
        </w:docPartObj>
      </w:sdtPr>
      <w:sdtEndPr>
        <w:rPr>
          <w:noProof/>
          <w:lang w:val="de-AT"/>
        </w:rPr>
      </w:sdtEndPr>
      <w:sdtContent>
        <w:p w:rsidR="00AC3FDE" w:rsidRDefault="00AC3FDE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:rsidR="00800AA3" w:rsidRDefault="00AC3FDE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e-D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3114717" w:history="1">
            <w:r w:rsidR="00800AA3" w:rsidRPr="00FC07FC">
              <w:rPr>
                <w:rStyle w:val="Hyperlink"/>
                <w:noProof/>
              </w:rPr>
              <w:t>1.</w:t>
            </w:r>
            <w:r w:rsidR="00800AA3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de-DE"/>
              </w:rPr>
              <w:tab/>
            </w:r>
            <w:r w:rsidR="00800AA3" w:rsidRPr="00FC07FC">
              <w:rPr>
                <w:rStyle w:val="Hyperlink"/>
                <w:noProof/>
              </w:rPr>
              <w:t>Pipeline</w:t>
            </w:r>
            <w:r w:rsidR="00800AA3">
              <w:rPr>
                <w:noProof/>
                <w:webHidden/>
              </w:rPr>
              <w:tab/>
            </w:r>
            <w:r w:rsidR="00800AA3">
              <w:rPr>
                <w:noProof/>
                <w:webHidden/>
              </w:rPr>
              <w:fldChar w:fldCharType="begin"/>
            </w:r>
            <w:r w:rsidR="00800AA3">
              <w:rPr>
                <w:noProof/>
                <w:webHidden/>
              </w:rPr>
              <w:instrText xml:space="preserve"> PAGEREF _Toc23114717 \h </w:instrText>
            </w:r>
            <w:r w:rsidR="00800AA3">
              <w:rPr>
                <w:noProof/>
                <w:webHidden/>
              </w:rPr>
            </w:r>
            <w:r w:rsidR="00800AA3">
              <w:rPr>
                <w:noProof/>
                <w:webHidden/>
              </w:rPr>
              <w:fldChar w:fldCharType="separate"/>
            </w:r>
            <w:r w:rsidR="00800AA3">
              <w:rPr>
                <w:noProof/>
                <w:webHidden/>
              </w:rPr>
              <w:t>2</w:t>
            </w:r>
            <w:r w:rsidR="00800AA3">
              <w:rPr>
                <w:noProof/>
                <w:webHidden/>
              </w:rPr>
              <w:fldChar w:fldCharType="end"/>
            </w:r>
          </w:hyperlink>
        </w:p>
        <w:p w:rsidR="00800AA3" w:rsidRDefault="00800AA3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3114718" w:history="1">
            <w:r w:rsidRPr="00FC07FC">
              <w:rPr>
                <w:rStyle w:val="Hyperlink"/>
                <w:noProof/>
              </w:rPr>
              <w:t>1.1.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FC07FC">
              <w:rPr>
                <w:rStyle w:val="Hyperlink"/>
                <w:noProof/>
              </w:rPr>
              <w:t>Lösungsidee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_Toc23114718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AA3" w:rsidRDefault="00800AA3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23114719" w:history="1">
            <w:r w:rsidRPr="00FC07FC">
              <w:rPr>
                <w:rStyle w:val="Hyperlink"/>
                <w:noProof/>
              </w:rPr>
              <w:t>1.1.1.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e-DE"/>
              </w:rPr>
              <w:tab/>
            </w:r>
            <w:r w:rsidRPr="00FC07FC">
              <w:rPr>
                <w:rStyle w:val="Hyperlink"/>
                <w:noProof/>
              </w:rPr>
              <w:t>Iterativ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_Toc23114719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AA3" w:rsidRDefault="00800AA3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23114720" w:history="1">
            <w:r w:rsidRPr="00FC07FC">
              <w:rPr>
                <w:rStyle w:val="Hyperlink"/>
                <w:noProof/>
              </w:rPr>
              <w:t>1.1.2.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e-DE"/>
              </w:rPr>
              <w:tab/>
            </w:r>
            <w:r w:rsidRPr="00FC07FC">
              <w:rPr>
                <w:rStyle w:val="Hyperlink"/>
                <w:noProof/>
              </w:rPr>
              <w:t>Rekursiv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_Toc23114720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AA3" w:rsidRDefault="00800AA3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23114721" w:history="1">
            <w:r w:rsidRPr="00FC07FC">
              <w:rPr>
                <w:rStyle w:val="Hyperlink"/>
                <w:noProof/>
              </w:rPr>
              <w:t>1.1.3.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e-DE"/>
              </w:rPr>
              <w:tab/>
            </w:r>
            <w:r w:rsidRPr="00FC07FC">
              <w:rPr>
                <w:rStyle w:val="Hyperlink"/>
                <w:noProof/>
              </w:rPr>
              <w:t>Backtracking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_Toc23114721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AA3" w:rsidRDefault="00800AA3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3114722" w:history="1">
            <w:r w:rsidRPr="00FC07FC">
              <w:rPr>
                <w:rStyle w:val="Hyperlink"/>
                <w:noProof/>
              </w:rPr>
              <w:t>1.2.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FC07FC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_Toc23114722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AA3" w:rsidRDefault="00800AA3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3114723" w:history="1">
            <w:r w:rsidRPr="00FC07FC">
              <w:rPr>
                <w:rStyle w:val="Hyperlink"/>
                <w:noProof/>
              </w:rPr>
              <w:t>1.3.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FC07FC">
              <w:rPr>
                <w:rStyle w:val="Hyperlink"/>
                <w:noProof/>
              </w:rPr>
              <w:t>Testfälle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_Toc23114723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AA3" w:rsidRDefault="00800AA3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e-DE"/>
            </w:rPr>
          </w:pPr>
          <w:hyperlink w:anchor="_Toc23114724" w:history="1">
            <w:r w:rsidRPr="00FC07FC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de-DE"/>
              </w:rPr>
              <w:tab/>
            </w:r>
            <w:r w:rsidRPr="00FC07FC">
              <w:rPr>
                <w:rStyle w:val="Hyperlink"/>
                <w:noProof/>
              </w:rPr>
              <w:t>Sudoku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_Toc23114724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AA3" w:rsidRDefault="00800AA3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3114725" w:history="1">
            <w:r w:rsidRPr="00FC07FC">
              <w:rPr>
                <w:rStyle w:val="Hyperlink"/>
                <w:noProof/>
              </w:rPr>
              <w:t>2.1.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FC07FC">
              <w:rPr>
                <w:rStyle w:val="Hyperlink"/>
                <w:noProof/>
              </w:rPr>
              <w:t>Lösungsidee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_Toc23114725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AA3" w:rsidRDefault="00800AA3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3114726" w:history="1">
            <w:r w:rsidRPr="00FC07FC">
              <w:rPr>
                <w:rStyle w:val="Hyperlink"/>
                <w:noProof/>
              </w:rPr>
              <w:t>2.2.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FC07FC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_Toc23114726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AA3" w:rsidRDefault="00800AA3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3114727" w:history="1">
            <w:r w:rsidRPr="00FC07FC">
              <w:rPr>
                <w:rStyle w:val="Hyperlink"/>
                <w:noProof/>
              </w:rPr>
              <w:t>2.3.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FC07FC">
              <w:rPr>
                <w:rStyle w:val="Hyperlink"/>
                <w:noProof/>
              </w:rPr>
              <w:t>Testfälle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_Toc23114727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FDE" w:rsidRDefault="00AC3FDE">
          <w:r>
            <w:rPr>
              <w:b/>
              <w:bCs/>
              <w:noProof/>
            </w:rPr>
            <w:fldChar w:fldCharType="end"/>
          </w:r>
        </w:p>
      </w:sdtContent>
    </w:sdt>
    <w:p w:rsidR="008A3427" w:rsidRDefault="008A3427">
      <w:r>
        <w:br w:type="page"/>
      </w:r>
      <w:bookmarkStart w:id="0" w:name="_GoBack"/>
      <w:bookmarkEnd w:id="0"/>
    </w:p>
    <w:p w:rsidR="00F21BD9" w:rsidRDefault="001B675C" w:rsidP="00181ECD">
      <w:pPr>
        <w:pStyle w:val="berschrift1"/>
        <w:numPr>
          <w:ilvl w:val="0"/>
          <w:numId w:val="1"/>
        </w:numPr>
      </w:pPr>
      <w:bookmarkStart w:id="1" w:name="_Toc23114717"/>
      <w:r>
        <w:lastRenderedPageBreak/>
        <w:t>Pipeline</w:t>
      </w:r>
      <w:bookmarkEnd w:id="1"/>
    </w:p>
    <w:p w:rsidR="001B675C" w:rsidRDefault="001B675C"/>
    <w:p w:rsidR="001B675C" w:rsidRDefault="001B675C" w:rsidP="00181ECD">
      <w:pPr>
        <w:pStyle w:val="berschrift2"/>
        <w:numPr>
          <w:ilvl w:val="1"/>
          <w:numId w:val="1"/>
        </w:numPr>
      </w:pPr>
      <w:bookmarkStart w:id="2" w:name="_Toc23114718"/>
      <w:r>
        <w:t>Lösungsidee</w:t>
      </w:r>
      <w:bookmarkEnd w:id="2"/>
    </w:p>
    <w:p w:rsidR="00653E2B" w:rsidRDefault="00653E2B" w:rsidP="00215A40">
      <w:pPr>
        <w:ind w:left="360"/>
      </w:pPr>
    </w:p>
    <w:p w:rsidR="00215A40" w:rsidRDefault="00215A40" w:rsidP="00215A40">
      <w:pPr>
        <w:ind w:left="360"/>
      </w:pPr>
    </w:p>
    <w:p w:rsidR="00653E2B" w:rsidRDefault="00653E2B" w:rsidP="00181ECD">
      <w:pPr>
        <w:pStyle w:val="berschrift3"/>
        <w:numPr>
          <w:ilvl w:val="2"/>
          <w:numId w:val="1"/>
        </w:numPr>
      </w:pPr>
      <w:bookmarkStart w:id="3" w:name="_Toc23114719"/>
      <w:r>
        <w:t>Iterativ</w:t>
      </w:r>
      <w:bookmarkEnd w:id="3"/>
    </w:p>
    <w:p w:rsidR="00653E2B" w:rsidRDefault="00653E2B" w:rsidP="00D6250B">
      <w:pPr>
        <w:ind w:left="360"/>
      </w:pPr>
    </w:p>
    <w:p w:rsidR="00704601" w:rsidRDefault="00A2669E" w:rsidP="00285C72">
      <w:pPr>
        <w:ind w:left="360"/>
        <w:jc w:val="both"/>
      </w:pPr>
      <w:r>
        <w:t xml:space="preserve">Um dieses Problem </w:t>
      </w:r>
      <w:r w:rsidR="00980FAC">
        <w:t>i</w:t>
      </w:r>
      <w:r>
        <w:t xml:space="preserve">terativ für die Anzahl n lösen zu können muss ein kleiner Trick mit einem Hilfsfeld angewandt werden. In diesem Hilfsfeld wird immer die aktuelle count – Anzahl abgelegt. Sollte die Anzahl in dem Hilfsfeld gegenüber der Anzahl im count Feld überschritten werden, so wird das Hilfsfeld an jener </w:t>
      </w:r>
      <w:r w:rsidR="008835B2">
        <w:t>S</w:t>
      </w:r>
      <w:r>
        <w:t xml:space="preserve">telle auf 0 gesetzt und der Index erhöht. Auf diese Weise können alle Möglichkeiten abgedeckt werden. Mit einer Abfrage wird nach jedem Schritt eine Funktion is_valid aufgerufen, die </w:t>
      </w:r>
      <w:r w:rsidR="008D0D51">
        <w:t>TRUE</w:t>
      </w:r>
      <w:r>
        <w:t xml:space="preserve"> liefert, wenn die Länge x mit dem aktuellen </w:t>
      </w:r>
      <w:r w:rsidR="00653A91">
        <w:t>S</w:t>
      </w:r>
      <w:r>
        <w:t>tand des Hilfsfeld</w:t>
      </w:r>
      <w:r w:rsidR="009C4B02">
        <w:t>s</w:t>
      </w:r>
      <w:r>
        <w:t xml:space="preserve"> und den Längen erreicht werden kann. </w:t>
      </w:r>
      <w:r w:rsidR="00E16DCB">
        <w:t xml:space="preserve">Sollte die Funktion FALSE liefern, dann wird dieser Vorgang solange wiederholt, bis is_valid TRUE liefert oder i &gt;= n ist. </w:t>
      </w:r>
    </w:p>
    <w:p w:rsidR="00704601" w:rsidRDefault="00704601" w:rsidP="00D6250B">
      <w:pPr>
        <w:ind w:left="360"/>
      </w:pPr>
    </w:p>
    <w:p w:rsidR="00653E2B" w:rsidRDefault="00653E2B" w:rsidP="00181ECD">
      <w:pPr>
        <w:pStyle w:val="berschrift3"/>
        <w:numPr>
          <w:ilvl w:val="2"/>
          <w:numId w:val="1"/>
        </w:numPr>
      </w:pPr>
      <w:bookmarkStart w:id="4" w:name="_Toc23114720"/>
      <w:r>
        <w:t>Rekursiv</w:t>
      </w:r>
      <w:bookmarkEnd w:id="4"/>
    </w:p>
    <w:p w:rsidR="00653E2B" w:rsidRDefault="00653E2B" w:rsidP="00A94329">
      <w:pPr>
        <w:ind w:left="360"/>
      </w:pPr>
    </w:p>
    <w:p w:rsidR="00A94329" w:rsidRDefault="00A94329" w:rsidP="00483B90">
      <w:pPr>
        <w:ind w:left="360"/>
        <w:jc w:val="both"/>
      </w:pPr>
      <w:r>
        <w:t xml:space="preserve">In der Rekursiven Funktion wird die Variable X verwendet um die Zwischensumme zu behandeln. Wenn X den Wert 0 erreicht, so kann die gefragte Länge mit den Pipes erreicht werden. </w:t>
      </w:r>
      <w:r w:rsidR="006101EE">
        <w:t>Im Rekursionsabstieg wird n immer um 1 vermindert</w:t>
      </w:r>
      <w:r w:rsidR="00F63FBD">
        <w:t>, solange n &gt; 0.</w:t>
      </w:r>
      <w:r w:rsidR="00652F1C">
        <w:t xml:space="preserve"> In der rekursiven Funktion wird das count Array mit einer Schleife behandelt. In dieser Schleife findet dann der rekursive Abstieg </w:t>
      </w:r>
      <w:r w:rsidR="00C17513">
        <w:t xml:space="preserve">mit dem aktuellen </w:t>
      </w:r>
      <w:r w:rsidR="007F7077">
        <w:t>„</w:t>
      </w:r>
      <w:r w:rsidR="00C17513">
        <w:t>count Status</w:t>
      </w:r>
      <w:r w:rsidR="007F7077">
        <w:t>“ (i der Schleife)</w:t>
      </w:r>
      <w:r w:rsidR="00C17513">
        <w:t xml:space="preserve"> statt. </w:t>
      </w:r>
    </w:p>
    <w:p w:rsidR="00B76604" w:rsidRDefault="00B76604" w:rsidP="00483B90">
      <w:pPr>
        <w:ind w:left="360"/>
        <w:jc w:val="both"/>
      </w:pPr>
    </w:p>
    <w:p w:rsidR="00653E2B" w:rsidRDefault="00653E2B" w:rsidP="00181ECD">
      <w:pPr>
        <w:pStyle w:val="berschrift3"/>
        <w:numPr>
          <w:ilvl w:val="2"/>
          <w:numId w:val="1"/>
        </w:numPr>
      </w:pPr>
      <w:bookmarkStart w:id="5" w:name="_Toc23114721"/>
      <w:r>
        <w:t>Backtracking</w:t>
      </w:r>
      <w:bookmarkEnd w:id="5"/>
    </w:p>
    <w:p w:rsidR="001B675C" w:rsidRDefault="001B675C" w:rsidP="00FC6691">
      <w:pPr>
        <w:ind w:left="360"/>
      </w:pPr>
    </w:p>
    <w:p w:rsidR="006C1E56" w:rsidRDefault="00BC5C70" w:rsidP="007E31EE">
      <w:pPr>
        <w:ind w:left="360"/>
        <w:jc w:val="both"/>
      </w:pPr>
      <w:r>
        <w:t xml:space="preserve">Grundsätzlich ident zum rekursiven Algorithmus jedoch wird </w:t>
      </w:r>
      <w:r w:rsidR="00D57A2F">
        <w:t>im Fall, dass x bereits kleiner als 0 ist, kein rekursiver Schritt mehr durchgeführ</w:t>
      </w:r>
      <w:r w:rsidR="00385B2B">
        <w:t>t</w:t>
      </w:r>
      <w:r w:rsidR="00D57A2F">
        <w:t xml:space="preserve">, da man zu </w:t>
      </w:r>
      <w:r w:rsidR="00FB26B0">
        <w:t>diesem Zeitpunkt</w:t>
      </w:r>
      <w:r w:rsidR="00D57A2F">
        <w:t xml:space="preserve"> bereits weiß, dass man zu </w:t>
      </w:r>
      <w:r w:rsidR="006B4D81">
        <w:t>keiner</w:t>
      </w:r>
      <w:r w:rsidR="00D57A2F">
        <w:t xml:space="preserve"> Lösung </w:t>
      </w:r>
      <w:r w:rsidR="0087296A">
        <w:t xml:space="preserve">in diesem „Zweig“ </w:t>
      </w:r>
      <w:r w:rsidR="00D57A2F">
        <w:t xml:space="preserve">kommen kann. </w:t>
      </w:r>
    </w:p>
    <w:p w:rsidR="006C1E56" w:rsidRDefault="006C1E56" w:rsidP="00FC6691">
      <w:pPr>
        <w:ind w:left="360"/>
      </w:pPr>
    </w:p>
    <w:p w:rsidR="00704601" w:rsidRDefault="0070460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1B675C" w:rsidRDefault="001B675C" w:rsidP="00181ECD">
      <w:pPr>
        <w:pStyle w:val="berschrift2"/>
        <w:numPr>
          <w:ilvl w:val="1"/>
          <w:numId w:val="1"/>
        </w:numPr>
      </w:pPr>
      <w:bookmarkStart w:id="6" w:name="_Toc23114722"/>
      <w:r>
        <w:lastRenderedPageBreak/>
        <w:t>Code</w:t>
      </w:r>
      <w:bookmarkEnd w:id="6"/>
    </w:p>
    <w:p w:rsidR="001B675C" w:rsidRDefault="001B675C" w:rsidP="005671FD">
      <w:pPr>
        <w:ind w:left="360"/>
      </w:pP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12"/>
      </w:tblGrid>
      <w:tr w:rsidR="00C75516" w:rsidTr="00811E03">
        <w:tc>
          <w:tcPr>
            <w:tcW w:w="9062" w:type="dxa"/>
          </w:tcPr>
          <w:p w:rsidR="00D03E3C" w:rsidRP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03E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#include </w:t>
            </w:r>
            <w:r w:rsidRPr="00D03E3C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&lt;stdio.h&gt;</w:t>
            </w:r>
          </w:p>
          <w:p w:rsidR="00D03E3C" w:rsidRP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03E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#include </w:t>
            </w:r>
            <w:r w:rsidRPr="00D03E3C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&lt;stdlib.h&gt;</w:t>
            </w:r>
          </w:p>
          <w:p w:rsidR="00D03E3C" w:rsidRP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03E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#include </w:t>
            </w:r>
            <w:r w:rsidRPr="00D03E3C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"./pipelib.h"</w:t>
            </w:r>
          </w:p>
          <w:p w:rsidR="00D03E3C" w:rsidRP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D03E3C" w:rsidRP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03E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main(</w:t>
            </w:r>
            <w:r w:rsidRPr="00D03E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argc, </w:t>
            </w:r>
            <w:r w:rsidRPr="00D03E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char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*argv</w:t>
            </w:r>
            <w:r w:rsidRPr="00D03E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){</w:t>
            </w:r>
          </w:p>
          <w:p w:rsidR="00D03E3C" w:rsidRP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D03E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lengths</w:t>
            </w:r>
            <w:r w:rsidRPr="00D03E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= {</w:t>
            </w:r>
            <w:r w:rsidRPr="00D03E3C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D03E3C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D03E3C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};</w:t>
            </w:r>
          </w:p>
          <w:p w:rsidR="00D03E3C" w:rsidRP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D03E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counts</w:t>
            </w:r>
            <w:r w:rsidRPr="00D03E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=  {</w:t>
            </w:r>
            <w:r w:rsidRPr="00D03E3C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5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D03E3C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D03E3C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};</w:t>
            </w:r>
          </w:p>
          <w:p w:rsidR="00D03E3C" w:rsidRP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D03E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 = </w:t>
            </w:r>
            <w:r w:rsidRPr="00D03E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sizeof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(lengths)/</w:t>
            </w:r>
            <w:r w:rsidRPr="00D03E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sizeof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D03E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D03E3C" w:rsidRP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</w:p>
          <w:p w:rsidR="00D03E3C" w:rsidRP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D03E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sol[MAX] = { </w:t>
            </w:r>
            <w:r w:rsidRPr="00D03E3C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};</w:t>
            </w:r>
          </w:p>
          <w:p w:rsidR="00D03E3C" w:rsidRP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D03E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sum = </w:t>
            </w:r>
            <w:r w:rsidRPr="00D03E3C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D03E3C" w:rsidRP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</w:p>
          <w:p w:rsidR="00D03E3C" w:rsidRP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D03E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(argc == </w:t>
            </w:r>
            <w:r w:rsidRPr="00D03E3C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D03E3C" w:rsidRP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</w:p>
          <w:p w:rsidR="00D03E3C" w:rsidRP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printf(</w:t>
            </w:r>
            <w:r w:rsidRPr="00D03E3C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"possibleIter: %d\n"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possibleIter(atoi(argv[</w:t>
            </w:r>
            <w:r w:rsidRPr="00D03E3C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]), lengths, counts, n));</w:t>
            </w:r>
          </w:p>
          <w:p w:rsidR="00D03E3C" w:rsidRP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printf(</w:t>
            </w:r>
            <w:r w:rsidRPr="00D03E3C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"possibleRec: %d\n"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possibleRec(atoi(argv[</w:t>
            </w:r>
            <w:r w:rsidRPr="00D03E3C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]), lengths, counts, n));</w:t>
            </w:r>
          </w:p>
          <w:p w:rsidR="00D03E3C" w:rsidRP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printf(</w:t>
            </w:r>
            <w:r w:rsidRPr="00D03E3C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"possibleBack: %d\n"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possibleBack(atoi(argv[</w:t>
            </w:r>
            <w:r w:rsidRPr="00D03E3C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]), lengths, counts, n));</w:t>
            </w:r>
          </w:p>
          <w:p w:rsidR="00D03E3C" w:rsidRP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 </w:t>
            </w:r>
            <w:r w:rsidRPr="00D03E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else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D03E3C" w:rsidRP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printf(</w:t>
            </w:r>
            <w:r w:rsidRPr="00D03E3C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"wrong number of arguments\n"</w:t>
            </w: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D03E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 EXIT_SUCCESS;</w:t>
            </w:r>
          </w:p>
          <w:p w:rsid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C75516" w:rsidRDefault="00C75516" w:rsidP="005671FD"/>
        </w:tc>
      </w:tr>
    </w:tbl>
    <w:p w:rsidR="00C577AA" w:rsidRDefault="00C577AA" w:rsidP="00D57A2F"/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12"/>
      </w:tblGrid>
      <w:tr w:rsidR="00BC0FEE" w:rsidTr="00811E03">
        <w:tc>
          <w:tcPr>
            <w:tcW w:w="9062" w:type="dxa"/>
          </w:tcPr>
          <w:p w:rsidR="00D03E3C" w:rsidRP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03E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#ifndef pipelib_h</w:t>
            </w:r>
          </w:p>
          <w:p w:rsidR="00D03E3C" w:rsidRP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D03E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#define pipelib_h</w:t>
            </w:r>
          </w:p>
          <w:p w:rsidR="00D03E3C" w:rsidRPr="00ED6D95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#include </w:t>
            </w:r>
            <w:r w:rsidRPr="00ED6D95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&lt;stdbool.h&gt;</w:t>
            </w:r>
          </w:p>
          <w:p w:rsidR="00D03E3C" w:rsidRPr="00ED6D95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D03E3C" w:rsidRPr="00ED6D95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#define MAX </w:t>
            </w:r>
            <w:r w:rsidRPr="00ED6D95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30</w:t>
            </w:r>
          </w:p>
          <w:p w:rsidR="00D03E3C" w:rsidRPr="00ED6D95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D03E3C" w:rsidRPr="00ED6D95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possibleIter (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x,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lengths [],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counts [],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n);</w:t>
            </w:r>
          </w:p>
          <w:p w:rsidR="00D03E3C" w:rsidRPr="00ED6D95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possibleRec (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x,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lengths [],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counts [],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n);</w:t>
            </w:r>
          </w:p>
          <w:p w:rsidR="00D03E3C" w:rsidRPr="00ED6D95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possibleBack (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x,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lengths [],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counts [],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n);</w:t>
            </w:r>
          </w:p>
          <w:p w:rsidR="00D03E3C" w:rsidRPr="00ED6D95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is_valid(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x,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lengths[],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sol[],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n);</w:t>
            </w:r>
          </w:p>
          <w:p w:rsidR="00D03E3C" w:rsidRPr="00ED6D95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inc(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sol[],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counts[], </w:t>
            </w:r>
            <w:r w:rsidRPr="00ED6D95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ED6D95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n);</w:t>
            </w:r>
          </w:p>
          <w:p w:rsidR="00D03E3C" w:rsidRPr="00ED6D95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BC0FEE" w:rsidRPr="00D03E3C" w:rsidRDefault="00D03E3C" w:rsidP="00D03E3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#endif</w:t>
            </w:r>
          </w:p>
        </w:tc>
      </w:tr>
    </w:tbl>
    <w:p w:rsidR="00BC0FEE" w:rsidRDefault="00BC0FEE" w:rsidP="005671FD">
      <w:pPr>
        <w:ind w:left="360"/>
      </w:pPr>
    </w:p>
    <w:p w:rsidR="00BC0FEE" w:rsidRDefault="00BC0FEE" w:rsidP="005671FD">
      <w:pPr>
        <w:ind w:left="360"/>
      </w:pPr>
    </w:p>
    <w:p w:rsidR="001A1D3A" w:rsidRDefault="001A1D3A" w:rsidP="005671FD">
      <w:pPr>
        <w:ind w:left="360"/>
      </w:pPr>
    </w:p>
    <w:p w:rsidR="001A1D3A" w:rsidRDefault="001A1D3A" w:rsidP="005671FD">
      <w:pPr>
        <w:ind w:left="360"/>
      </w:pPr>
    </w:p>
    <w:p w:rsidR="001A1D3A" w:rsidRDefault="001A1D3A" w:rsidP="005671FD">
      <w:pPr>
        <w:ind w:left="360"/>
      </w:pPr>
    </w:p>
    <w:p w:rsidR="001A1D3A" w:rsidRDefault="001A1D3A" w:rsidP="005671FD">
      <w:pPr>
        <w:ind w:left="360"/>
      </w:pP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12"/>
      </w:tblGrid>
      <w:tr w:rsidR="00C75516" w:rsidTr="00811E03">
        <w:tc>
          <w:tcPr>
            <w:tcW w:w="9062" w:type="dxa"/>
          </w:tcPr>
          <w:p w:rsidR="0003198C" w:rsidRPr="001A1D3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lastRenderedPageBreak/>
              <w:t>#include </w:t>
            </w:r>
            <w:r w:rsidRPr="001A1D3A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"./pipelib.h"</w:t>
            </w:r>
          </w:p>
          <w:p w:rsidR="0003198C" w:rsidRPr="001A1D3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03198C" w:rsidRPr="001A1D3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1A1D3A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/*** recursive ***/</w:t>
            </w:r>
          </w:p>
          <w:p w:rsidR="0003198C" w:rsidRPr="001A1D3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possibleRec (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x,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lengths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counts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n){</w:t>
            </w:r>
          </w:p>
          <w:p w:rsidR="0003198C" w:rsidRPr="001A1D3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(x == </w:t>
            </w:r>
            <w:r w:rsidRPr="001A1D3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true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1A1D3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else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(n &gt; </w:t>
            </w:r>
            <w:r w:rsidRPr="001A1D3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03198C" w:rsidRPr="001A1D3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is_possible =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false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1A1D3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for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1A1D3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i = </w:t>
            </w:r>
            <w:r w:rsidRPr="001A1D3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 i &lt;= counts[n-</w:t>
            </w:r>
            <w:r w:rsidRPr="001A1D3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]; i++) {</w:t>
            </w:r>
          </w:p>
          <w:p w:rsidR="0003198C" w:rsidRPr="003F6DF6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1A1D3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</w:t>
            </w:r>
            <w:r w:rsidRPr="003F6DF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is_possible = is_possible || possibleRec(x - (lengths[n-</w:t>
            </w:r>
            <w:r w:rsidRPr="003F6DF6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F6DF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]*i),lengths,counts, n-</w:t>
            </w:r>
            <w:r w:rsidRPr="003F6DF6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F6DF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03198C" w:rsidRPr="00964A9F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F6DF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03198C" w:rsidRPr="00964A9F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is_possible;</w:t>
            </w:r>
          </w:p>
          <w:p w:rsidR="0003198C" w:rsidRPr="00964A9F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 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else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false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964A9F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03198C" w:rsidRPr="00964A9F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03198C" w:rsidRPr="00964A9F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964A9F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/*** backtracking ***/</w:t>
            </w:r>
          </w:p>
          <w:p w:rsidR="0003198C" w:rsidRPr="00964A9F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possibleBack (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x, 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lengths 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counts 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964A9F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n){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964A9F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(x == </w:t>
            </w:r>
            <w:r w:rsidRPr="005C1F2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true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else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(n &gt; </w:t>
            </w:r>
            <w:r w:rsidRPr="005C1F2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is_possible =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false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for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i = </w:t>
            </w:r>
            <w:r w:rsidRPr="005C1F2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 i &lt;= counts[n-</w:t>
            </w:r>
            <w:r w:rsidRPr="005C1F2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]; i++) 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(x &gt;= </w:t>
            </w:r>
            <w:r w:rsidRPr="005C1F2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is_possible = is_possible || possibleRec(x - (lengths[n-</w:t>
            </w:r>
            <w:r w:rsidRPr="005C1F2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]*i),lengths,counts, n-</w:t>
            </w:r>
            <w:r w:rsidRPr="005C1F2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}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is_possible;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else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false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/*** iterativ ***/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is_valid(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x,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lengths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sol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n) 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sum = </w:t>
            </w:r>
            <w:r w:rsidRPr="005C1F2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for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i = </w:t>
            </w:r>
            <w:r w:rsidRPr="005C1F2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 i &lt; n; i++ ){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sum += lengths[i] * sol[i];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sum == x;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F6DF6" w:rsidRPr="005C1F2A" w:rsidRDefault="003F6DF6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F6DF6" w:rsidRPr="005C1F2A" w:rsidRDefault="003F6DF6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F6DF6" w:rsidRPr="005C1F2A" w:rsidRDefault="003F6DF6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F6DF6" w:rsidRPr="005C1F2A" w:rsidRDefault="003F6DF6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F6DF6" w:rsidRPr="005C1F2A" w:rsidRDefault="003F6DF6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F6DF6" w:rsidRPr="005C1F2A" w:rsidRDefault="003F6DF6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F6DF6" w:rsidRPr="005C1F2A" w:rsidRDefault="003F6DF6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F6DF6" w:rsidRPr="005C1F2A" w:rsidRDefault="003F6DF6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F6DF6" w:rsidRPr="005C1F2A" w:rsidRDefault="003F6DF6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F6DF6" w:rsidRPr="005C1F2A" w:rsidRDefault="003F6DF6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lastRenderedPageBreak/>
              <w:t>bool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inc(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sol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counts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n) 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run;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i = </w:t>
            </w:r>
            <w:r w:rsidRPr="005C1F2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do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sol[i] += </w:t>
            </w:r>
            <w:r w:rsidRPr="005C1F2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run =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false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(sol[i] &gt; counts[i]) 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sol[i] = </w:t>
            </w:r>
            <w:r w:rsidRPr="005C1F2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i++;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(i &lt; n){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run =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true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}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else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false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}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while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(run);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true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returns true if it is possible and false if not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possibleIter(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x,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lengths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counts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n) 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5C1F2A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sol = solutions --&gt; array to safe "virtual indices of FOR loops"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sol[MAX] = { </w:t>
            </w:r>
            <w:r w:rsidRPr="005C1F2A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};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do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(is_valid(x, lengths,sol,n)){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true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03198C" w:rsidRPr="005C1F2A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 </w:t>
            </w:r>
            <w:r w:rsidRPr="005C1F2A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while</w:t>
            </w: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(inc(sol, counts, n));</w:t>
            </w:r>
          </w:p>
          <w:p w:rsidR="0003198C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C1F2A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3198C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03198C" w:rsidRDefault="0003198C" w:rsidP="0003198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ED6D95" w:rsidRDefault="00ED6D95" w:rsidP="00ED6D9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75516" w:rsidRDefault="00C75516" w:rsidP="005671FD"/>
        </w:tc>
      </w:tr>
    </w:tbl>
    <w:p w:rsidR="00C75516" w:rsidRDefault="00C75516" w:rsidP="005671FD">
      <w:pPr>
        <w:ind w:left="360"/>
      </w:pPr>
    </w:p>
    <w:p w:rsidR="00C75516" w:rsidRDefault="00C7551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:rsidR="00BC0FEE" w:rsidRDefault="00BC0FE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434686" w:rsidRDefault="001B675C" w:rsidP="00A30574">
      <w:pPr>
        <w:pStyle w:val="berschrift2"/>
        <w:numPr>
          <w:ilvl w:val="1"/>
          <w:numId w:val="1"/>
        </w:numPr>
      </w:pPr>
      <w:bookmarkStart w:id="7" w:name="_Toc23114723"/>
      <w:r>
        <w:lastRenderedPageBreak/>
        <w:t>Testfälle</w:t>
      </w:r>
      <w:bookmarkEnd w:id="7"/>
    </w:p>
    <w:p w:rsidR="00A30574" w:rsidRPr="00A30574" w:rsidRDefault="00A30574" w:rsidP="00A30574"/>
    <w:p w:rsidR="00A30574" w:rsidRDefault="0021708B" w:rsidP="0021708B">
      <w:pPr>
        <w:ind w:left="36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DC4FF0">
        <w:drawing>
          <wp:anchor distT="0" distB="0" distL="114300" distR="114300" simplePos="0" relativeHeight="251660288" behindDoc="0" locked="0" layoutInCell="1" allowOverlap="1" wp14:anchorId="78E14002">
            <wp:simplePos x="0" y="0"/>
            <wp:positionH relativeFrom="margin">
              <wp:posOffset>0</wp:posOffset>
            </wp:positionH>
            <wp:positionV relativeFrom="margin">
              <wp:posOffset>851602</wp:posOffset>
            </wp:positionV>
            <wp:extent cx="5760720" cy="4394835"/>
            <wp:effectExtent l="0" t="0" r="0" b="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Der folgende Screenshot zeigt 7 Testfälle. </w:t>
      </w:r>
      <w:r w:rsidR="008C5F0E">
        <w:t xml:space="preserve">Wie in C üblich steht 0 für </w:t>
      </w:r>
      <w:r w:rsidR="000B30CA">
        <w:t>FALSE</w:t>
      </w:r>
      <w:r w:rsidR="008C5F0E">
        <w:t xml:space="preserve"> und 1 für </w:t>
      </w:r>
      <w:r w:rsidR="000B30CA">
        <w:t>TRUE</w:t>
      </w:r>
      <w:r w:rsidR="008C5F0E">
        <w:t xml:space="preserve">. </w:t>
      </w:r>
      <w:r w:rsidR="00A30574">
        <w:br w:type="page"/>
      </w:r>
    </w:p>
    <w:p w:rsidR="001B675C" w:rsidRDefault="001B675C" w:rsidP="00F44511">
      <w:pPr>
        <w:pStyle w:val="berschrift1"/>
        <w:numPr>
          <w:ilvl w:val="0"/>
          <w:numId w:val="1"/>
        </w:numPr>
      </w:pPr>
      <w:bookmarkStart w:id="8" w:name="_Toc23114724"/>
      <w:r>
        <w:lastRenderedPageBreak/>
        <w:t>Sudoku</w:t>
      </w:r>
      <w:bookmarkEnd w:id="8"/>
    </w:p>
    <w:p w:rsidR="001B675C" w:rsidRDefault="001B675C"/>
    <w:p w:rsidR="001B675C" w:rsidRDefault="001B675C" w:rsidP="00F44511">
      <w:pPr>
        <w:pStyle w:val="berschrift2"/>
        <w:numPr>
          <w:ilvl w:val="1"/>
          <w:numId w:val="1"/>
        </w:numPr>
      </w:pPr>
      <w:bookmarkStart w:id="9" w:name="_Toc23114725"/>
      <w:r>
        <w:t>Lösungsidee</w:t>
      </w:r>
      <w:bookmarkEnd w:id="9"/>
    </w:p>
    <w:p w:rsidR="001B675C" w:rsidRDefault="001B675C" w:rsidP="00564F2F">
      <w:pPr>
        <w:ind w:left="360"/>
      </w:pPr>
    </w:p>
    <w:p w:rsidR="00564F2F" w:rsidRDefault="00564F2F" w:rsidP="00F529FC">
      <w:pPr>
        <w:ind w:left="360"/>
        <w:jc w:val="both"/>
      </w:pPr>
      <w:r>
        <w:t xml:space="preserve">Das Programm wurde nach dem </w:t>
      </w:r>
      <w:r w:rsidR="00772E71">
        <w:t>Backtracking-Schema implem</w:t>
      </w:r>
      <w:r w:rsidR="00DC326D">
        <w:t>e</w:t>
      </w:r>
      <w:r w:rsidR="00772E71">
        <w:t>ntiert.</w:t>
      </w:r>
      <w:r>
        <w:t xml:space="preserve"> </w:t>
      </w:r>
      <w:r w:rsidR="004E1A34">
        <w:t xml:space="preserve">Um es </w:t>
      </w:r>
      <w:r w:rsidR="00E45410">
        <w:t>a</w:t>
      </w:r>
      <w:r w:rsidR="004E1A34">
        <w:t xml:space="preserve">uszuführen sind keine Parametereingaben beim Programmstart notwendig. </w:t>
      </w:r>
      <w:r w:rsidR="00520CE8">
        <w:t>Es wurden ei</w:t>
      </w:r>
      <w:r w:rsidR="004275BA">
        <w:t xml:space="preserve">nige Testfälle direkt im Code implementiert. </w:t>
      </w:r>
    </w:p>
    <w:p w:rsidR="00F529FC" w:rsidRDefault="00F529FC" w:rsidP="00F529FC">
      <w:pPr>
        <w:ind w:left="360"/>
        <w:jc w:val="both"/>
      </w:pPr>
    </w:p>
    <w:p w:rsidR="00F529FC" w:rsidRDefault="00F529FC" w:rsidP="00F529FC">
      <w:pPr>
        <w:ind w:left="360"/>
        <w:jc w:val="both"/>
      </w:pPr>
      <w:r>
        <w:t>In der Funktion sudoku_solve wird das gewählte Sudoku zunächst ausgegeben und im Anschluss wird eine rekursive Funktion aufgerufen</w:t>
      </w:r>
      <w:r w:rsidR="00830390">
        <w:t>, die TRUE liefert wenn das Sudoku gelöst werden konnte und FALSE liefert wenn es nicht gelöst werden konnte.</w:t>
      </w:r>
      <w:r>
        <w:t xml:space="preserve"> </w:t>
      </w:r>
      <w:r w:rsidR="00125284">
        <w:t xml:space="preserve">In dieser Rekursiven Funktion </w:t>
      </w:r>
      <w:r w:rsidR="0013469F">
        <w:t xml:space="preserve">wird zunächst nach dem nächsten nicht ausgefüllten Feld im Sudoku gesucht. </w:t>
      </w:r>
      <w:r w:rsidR="00F50875">
        <w:t xml:space="preserve">Im Anschluss können nun alle möglichen Zahlen (1 - 9) in einer Schleife durchwandert werden. </w:t>
      </w:r>
      <w:r w:rsidR="00594D2C">
        <w:t>Es wird geprüft ob die derzeitige Zahl an der betrachteten Stelle eine valide Eingabe ist.</w:t>
      </w:r>
      <w:r w:rsidR="00C7601B">
        <w:t xml:space="preserve"> </w:t>
      </w:r>
      <w:r w:rsidR="001C6727">
        <w:t xml:space="preserve">Grundsätzlich setzt sich diese Prüfung aus drei kleineren Funktionen zusammen. </w:t>
      </w:r>
      <w:r w:rsidR="00C800B6">
        <w:t>Es wird jeweils ein Zeilen</w:t>
      </w:r>
      <w:r w:rsidR="00727FDA">
        <w:t>-</w:t>
      </w:r>
      <w:r w:rsidR="00C800B6">
        <w:t>, ein Spalten</w:t>
      </w:r>
      <w:r w:rsidR="00442BE4">
        <w:t>-</w:t>
      </w:r>
      <w:r w:rsidR="00C800B6">
        <w:t xml:space="preserve"> und ein Sub</w:t>
      </w:r>
      <w:r w:rsidR="002F15F6">
        <w:t>-</w:t>
      </w:r>
      <w:r w:rsidR="00C800B6">
        <w:t>Sudoku</w:t>
      </w:r>
      <w:r w:rsidR="00DB44D4">
        <w:t>-</w:t>
      </w:r>
      <w:r w:rsidR="00C800B6">
        <w:t xml:space="preserve"> Check durchgeführt. </w:t>
      </w:r>
    </w:p>
    <w:p w:rsidR="00E12D4C" w:rsidRDefault="00E12D4C" w:rsidP="00F529FC">
      <w:pPr>
        <w:ind w:left="360"/>
        <w:jc w:val="both"/>
      </w:pPr>
    </w:p>
    <w:p w:rsidR="00E12D4C" w:rsidRDefault="00E12D4C" w:rsidP="00F529FC">
      <w:pPr>
        <w:ind w:left="360"/>
        <w:jc w:val="both"/>
      </w:pPr>
      <w:r>
        <w:t xml:space="preserve">Die nachstehenden Bilder beschreiben die Vorgehensweise bei den einzelnen Check Funktionen. </w:t>
      </w:r>
    </w:p>
    <w:p w:rsidR="006E032D" w:rsidRDefault="006E032D" w:rsidP="00F529FC">
      <w:pPr>
        <w:ind w:left="360"/>
        <w:jc w:val="both"/>
      </w:pPr>
    </w:p>
    <w:p w:rsidR="006E032D" w:rsidRPr="00870A7B" w:rsidRDefault="001465A6" w:rsidP="00F529FC">
      <w:pPr>
        <w:ind w:left="360"/>
        <w:jc w:val="both"/>
        <w:rPr>
          <w:lang w:val="en-US"/>
        </w:rPr>
      </w:pPr>
      <w:r w:rsidRPr="00870A7B">
        <w:rPr>
          <w:lang w:val="en-US"/>
        </w:rPr>
        <w:t>Spalten-Check:</w:t>
      </w:r>
      <w:r w:rsidR="00870A7B" w:rsidRPr="00870A7B">
        <w:rPr>
          <w:lang w:val="en-US"/>
        </w:rPr>
        <w:tab/>
      </w:r>
      <w:r w:rsidR="00870A7B" w:rsidRPr="00870A7B">
        <w:rPr>
          <w:lang w:val="en-US"/>
        </w:rPr>
        <w:tab/>
      </w:r>
      <w:r w:rsidR="00870A7B" w:rsidRPr="00870A7B">
        <w:rPr>
          <w:lang w:val="en-US"/>
        </w:rPr>
        <w:tab/>
      </w:r>
      <w:r w:rsidR="00870A7B" w:rsidRPr="00870A7B">
        <w:rPr>
          <w:lang w:val="en-US"/>
        </w:rPr>
        <w:tab/>
      </w:r>
      <w:r w:rsidR="00870A7B" w:rsidRPr="00870A7B">
        <w:rPr>
          <w:lang w:val="en-US"/>
        </w:rPr>
        <w:tab/>
      </w:r>
      <w:r w:rsidR="00870A7B" w:rsidRPr="00870A7B">
        <w:rPr>
          <w:lang w:val="en-US"/>
        </w:rPr>
        <w:tab/>
        <w:t>Sub-Square-Check</w:t>
      </w:r>
      <w:r w:rsidR="00870A7B">
        <w:rPr>
          <w:lang w:val="en-US"/>
        </w:rPr>
        <w:t>:</w:t>
      </w:r>
    </w:p>
    <w:p w:rsidR="00F02330" w:rsidRDefault="00F02330" w:rsidP="006F4887">
      <w:pPr>
        <w:jc w:val="both"/>
        <w:rPr>
          <w:lang w:val="en-US"/>
        </w:rPr>
      </w:pPr>
    </w:p>
    <w:p w:rsidR="006F4887" w:rsidRDefault="00542552" w:rsidP="006F4887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3283585</wp:posOffset>
            </wp:positionH>
            <wp:positionV relativeFrom="margin">
              <wp:posOffset>4449445</wp:posOffset>
            </wp:positionV>
            <wp:extent cx="2431415" cy="3057525"/>
            <wp:effectExtent l="0" t="0" r="0" b="3175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schirmfoto 2019-10-27 um 00.28.3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238760</wp:posOffset>
            </wp:positionH>
            <wp:positionV relativeFrom="margin">
              <wp:posOffset>4782820</wp:posOffset>
            </wp:positionV>
            <wp:extent cx="2876550" cy="2915920"/>
            <wp:effectExtent l="0" t="0" r="6350" b="508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schirmfoto 2019-10-27 um 00.18.3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4887" w:rsidRDefault="006F4887" w:rsidP="006F4887">
      <w:pPr>
        <w:jc w:val="both"/>
        <w:rPr>
          <w:lang w:val="en-US"/>
        </w:rPr>
      </w:pPr>
    </w:p>
    <w:p w:rsidR="006F4887" w:rsidRDefault="006F4887" w:rsidP="006F4887">
      <w:pPr>
        <w:jc w:val="both"/>
        <w:rPr>
          <w:lang w:val="en-US"/>
        </w:rPr>
      </w:pPr>
    </w:p>
    <w:p w:rsidR="006F4887" w:rsidRDefault="006F4887" w:rsidP="006F4887">
      <w:pPr>
        <w:jc w:val="both"/>
        <w:rPr>
          <w:lang w:val="en-US"/>
        </w:rPr>
      </w:pPr>
    </w:p>
    <w:p w:rsidR="006F4887" w:rsidRDefault="006F4887" w:rsidP="006F4887">
      <w:pPr>
        <w:jc w:val="both"/>
        <w:rPr>
          <w:lang w:val="en-US"/>
        </w:rPr>
      </w:pPr>
    </w:p>
    <w:p w:rsidR="006F4887" w:rsidRDefault="006F4887" w:rsidP="006F4887">
      <w:pPr>
        <w:jc w:val="both"/>
        <w:rPr>
          <w:lang w:val="en-US"/>
        </w:rPr>
      </w:pPr>
      <w:r>
        <w:rPr>
          <w:lang w:val="en-US"/>
        </w:rPr>
        <w:tab/>
      </w:r>
    </w:p>
    <w:p w:rsidR="00D858ED" w:rsidRDefault="00D858ED" w:rsidP="006F4887">
      <w:pPr>
        <w:jc w:val="both"/>
        <w:rPr>
          <w:lang w:val="en-US"/>
        </w:rPr>
      </w:pPr>
    </w:p>
    <w:p w:rsidR="00D858ED" w:rsidRDefault="00D858ED" w:rsidP="006F4887">
      <w:pPr>
        <w:jc w:val="both"/>
        <w:rPr>
          <w:lang w:val="en-US"/>
        </w:rPr>
      </w:pPr>
    </w:p>
    <w:p w:rsidR="00D858ED" w:rsidRDefault="00D858ED" w:rsidP="006F4887">
      <w:pPr>
        <w:jc w:val="both"/>
        <w:rPr>
          <w:lang w:val="en-US"/>
        </w:rPr>
      </w:pPr>
    </w:p>
    <w:p w:rsidR="00D858ED" w:rsidRDefault="00D858ED" w:rsidP="006F4887">
      <w:pPr>
        <w:jc w:val="both"/>
        <w:rPr>
          <w:lang w:val="en-US"/>
        </w:rPr>
      </w:pPr>
    </w:p>
    <w:p w:rsidR="00D858ED" w:rsidRPr="00870A7B" w:rsidRDefault="00DB0E87" w:rsidP="006F4887">
      <w:pPr>
        <w:jc w:val="both"/>
        <w:rPr>
          <w:lang w:val="en-US"/>
        </w:rPr>
      </w:pPr>
      <w:r>
        <w:rPr>
          <w:lang w:val="en-US"/>
        </w:rPr>
        <w:lastRenderedPageBreak/>
        <w:t>Zeilen-Check</w:t>
      </w:r>
    </w:p>
    <w:p w:rsidR="00F02330" w:rsidRDefault="00A236C6" w:rsidP="00A236C6">
      <w:pPr>
        <w:jc w:val="both"/>
      </w:pPr>
      <w:r>
        <w:rPr>
          <w:noProof/>
        </w:rPr>
        <w:drawing>
          <wp:inline distT="0" distB="0" distL="0" distR="0">
            <wp:extent cx="3038065" cy="31536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schirmfoto 2019-10-27 um 00.28.5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535" cy="317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330" w:rsidRDefault="007A66A6" w:rsidP="00F529FC">
      <w:pPr>
        <w:ind w:left="360"/>
        <w:jc w:val="both"/>
      </w:pPr>
      <w:r>
        <w:t>Wenn alle Check-Funktionen True zurückliefern, so ist die Zahl an der betrachteten Stelle eine gültige Eingabe und kann hineingeschrieben werden.</w:t>
      </w:r>
      <w:r w:rsidR="00761E84">
        <w:t xml:space="preserve"> Im Anschluss wird mit einem Rekursionsschritt geprüft, ob mit dieser Eingabe das Sudoku vollständig gelöst werden kann. Ist dies nicht der Fall, so wird der Schritt rückgängig gemacht (sprich wieder auf 0 gesetzt) und </w:t>
      </w:r>
      <w:r w:rsidR="001555A0">
        <w:t xml:space="preserve">mit der nächsten Zahl probiert. </w:t>
      </w:r>
      <w:r w:rsidR="00761E84">
        <w:t xml:space="preserve"> </w:t>
      </w:r>
    </w:p>
    <w:p w:rsidR="007A66A6" w:rsidRDefault="007A66A6" w:rsidP="00F529FC">
      <w:pPr>
        <w:ind w:left="360"/>
        <w:jc w:val="both"/>
      </w:pPr>
    </w:p>
    <w:p w:rsidR="00F02330" w:rsidRDefault="00E67529" w:rsidP="00F529FC">
      <w:pPr>
        <w:ind w:left="360"/>
        <w:jc w:val="both"/>
      </w:pPr>
      <w:r>
        <w:t xml:space="preserve">Der Algorithmus ist fertig, wenn die Funktion find_empty_element -1 zurückliefert. Dies bedeutet, dass keine freie Felder im Sudoku mehr existieren und somit das Sudoku gelöst ist. </w:t>
      </w:r>
    </w:p>
    <w:p w:rsidR="000F0291" w:rsidRDefault="000F029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1B675C" w:rsidRDefault="001B675C" w:rsidP="00F44511">
      <w:pPr>
        <w:pStyle w:val="berschrift2"/>
        <w:numPr>
          <w:ilvl w:val="1"/>
          <w:numId w:val="1"/>
        </w:numPr>
      </w:pPr>
      <w:bookmarkStart w:id="10" w:name="_Toc23114726"/>
      <w:r>
        <w:lastRenderedPageBreak/>
        <w:t>Code</w:t>
      </w:r>
      <w:bookmarkEnd w:id="10"/>
    </w:p>
    <w:p w:rsidR="00F64909" w:rsidRDefault="00F64909" w:rsidP="00964A9F"/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12"/>
      </w:tblGrid>
      <w:tr w:rsidR="00F64909" w:rsidTr="00811E03">
        <w:tc>
          <w:tcPr>
            <w:tcW w:w="9062" w:type="dxa"/>
          </w:tcPr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#include </w:t>
            </w:r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"./sudokulib.h"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main() {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380C52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testcases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squares1[MAX] = {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5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9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5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3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9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5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3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9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3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5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9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};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squares2[MAX] = {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9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6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6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9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5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6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3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6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9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9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3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6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5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};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squares3[MAX] = {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3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6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5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3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9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6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9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5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3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5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6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6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5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6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,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};</w:t>
            </w:r>
          </w:p>
          <w:p w:rsid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A068BE" w:rsidRDefault="00A068BE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A068BE" w:rsidRDefault="00A068BE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020D7" w:rsidRPr="00380C52" w:rsidRDefault="003020D7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lastRenderedPageBreak/>
              <w:t>  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squares4[MAX] = {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6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9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 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9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3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5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3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   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7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3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4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            };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380C52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tests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printf(</w:t>
            </w:r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"1. Sudoku\n"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sudoku_solve(squares1);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print_big_line();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printf(</w:t>
            </w:r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"2. Sudoku\n"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sudoku_solve(squares2);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print_big_line();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printf(</w:t>
            </w:r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"3. Sudoku\n"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sudoku_solve(squares3);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print_big_line();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printf(</w:t>
            </w:r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"4. Sudoku\n"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sudoku_solve(squares4);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print_big_line();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 EXIT_SUCCESS;</w:t>
            </w:r>
          </w:p>
          <w:p w:rsid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F64909" w:rsidRDefault="00F64909" w:rsidP="001427A8"/>
        </w:tc>
      </w:tr>
    </w:tbl>
    <w:p w:rsidR="00F64909" w:rsidRDefault="00F64909" w:rsidP="001427A8">
      <w:pPr>
        <w:ind w:left="360"/>
      </w:pPr>
    </w:p>
    <w:p w:rsidR="00F64909" w:rsidRDefault="00F64909" w:rsidP="001427A8">
      <w:pPr>
        <w:ind w:left="360"/>
      </w:pP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12"/>
      </w:tblGrid>
      <w:tr w:rsidR="00F64909" w:rsidRPr="00A2669E" w:rsidTr="00811E03">
        <w:tc>
          <w:tcPr>
            <w:tcW w:w="9062" w:type="dxa"/>
          </w:tcPr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#include </w:t>
            </w:r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&lt;stdio.h&gt;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#include </w:t>
            </w:r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&lt;stdlib.h&gt;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#include </w:t>
            </w:r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&lt;stdbool.h&gt;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#include </w:t>
            </w:r>
            <w:r w:rsidRPr="00380C52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&lt;time.h&gt;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#define MAX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81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#define SUDOKU_SIZE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9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#define BIG_LINE_SIZE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27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#define SUB_SUDOKU_SIZE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3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#define TO_MILLISEC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1000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#define EMPTY </w:t>
            </w:r>
            <w:r w:rsidRPr="00380C52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void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print_line();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void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print_big_line();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void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print_err(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char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msg[]);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void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print_sudoku(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squares[]);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check_line(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squares[], 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i, 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number);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check_col(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squares[], 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i, 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number);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lastRenderedPageBreak/>
              <w:t>bool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check_square(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squares[], 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i, 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number);</w:t>
            </w:r>
          </w:p>
          <w:p w:rsidR="00380C52" w:rsidRP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check_elements(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squares[], 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i, </w:t>
            </w:r>
            <w:r w:rsidRPr="00380C52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380C52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number);</w:t>
            </w:r>
          </w:p>
          <w:p w:rsidR="00380C52" w:rsidRPr="008C213C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8C21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8C21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find_empty_element(</w:t>
            </w:r>
            <w:r w:rsidRPr="008C213C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8C213C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squares[]);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sudoku_solve_rec(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squares[]);</w:t>
            </w:r>
          </w:p>
          <w:p w:rsidR="00F64909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void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sudoku_solve(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squares[]);</w:t>
            </w:r>
          </w:p>
        </w:tc>
      </w:tr>
    </w:tbl>
    <w:p w:rsidR="00F64909" w:rsidRPr="00A2669E" w:rsidRDefault="00F64909" w:rsidP="001427A8">
      <w:pPr>
        <w:ind w:left="360"/>
        <w:rPr>
          <w:lang w:val="en-US"/>
        </w:rPr>
      </w:pPr>
    </w:p>
    <w:p w:rsidR="00F64909" w:rsidRPr="00A2669E" w:rsidRDefault="00F64909" w:rsidP="001427A8">
      <w:pPr>
        <w:ind w:left="360"/>
        <w:rPr>
          <w:lang w:val="en-US"/>
        </w:rPr>
      </w:pP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12"/>
      </w:tblGrid>
      <w:tr w:rsidR="001427A8" w:rsidTr="00811E03">
        <w:tc>
          <w:tcPr>
            <w:tcW w:w="9062" w:type="dxa"/>
          </w:tcPr>
          <w:p w:rsidR="00380C52" w:rsidRPr="00C013C6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C013C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#include </w:t>
            </w:r>
            <w:r w:rsidRPr="00C013C6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"./sudokulib.h"</w:t>
            </w:r>
          </w:p>
          <w:p w:rsidR="00380C52" w:rsidRPr="00C013C6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C013C6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C013C6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prints separator betweene BIG_LINE_SIZE</w:t>
            </w:r>
          </w:p>
          <w:p w:rsidR="00380C52" w:rsidRPr="00C013C6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C013C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void</w:t>
            </w:r>
            <w:r w:rsidRPr="00C013C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print_line() {</w:t>
            </w:r>
          </w:p>
          <w:p w:rsidR="00380C52" w:rsidRPr="00C013C6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C013C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C013C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for</w:t>
            </w:r>
            <w:r w:rsidRPr="00C013C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C013C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C013C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i = </w:t>
            </w:r>
            <w:r w:rsidRPr="00C013C6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C013C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 i &lt; </w:t>
            </w:r>
            <w:r w:rsidRPr="00C013C6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21</w:t>
            </w:r>
            <w:r w:rsidRPr="00C013C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 i++)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C013C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printf(</w:t>
            </w:r>
            <w:r w:rsidRPr="00A2669E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"-"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printf(</w:t>
            </w:r>
            <w:r w:rsidRPr="00A2669E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"\n"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prints separator between testcases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void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print_big_line()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for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i =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 i &lt;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50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 i++)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printf(</w:t>
            </w:r>
            <w:r w:rsidRPr="00A2669E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"="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printf(</w:t>
            </w:r>
            <w:r w:rsidRPr="00A2669E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"\n"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prints error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void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print_err(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char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msg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printf(</w:t>
            </w:r>
            <w:r w:rsidRPr="00A2669E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"&lt;&lt; ERROR (%s) &gt;&gt;\n"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msg);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prints sudoku to console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void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print_sudoku(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print_line();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for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i =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 i &lt; MAX; i++){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(squares[i] == EMPTY){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printf(</w:t>
            </w:r>
            <w:r w:rsidRPr="00A2669E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"- "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}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else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printf(</w:t>
            </w:r>
            <w:r w:rsidRPr="00A2669E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"%d "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,squares[i]);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((i+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% SUB_SUDOKU_SIZE ==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&amp;&amp; (i+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% SUDOKU_SIZE !=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printf(</w:t>
            </w:r>
            <w:r w:rsidRPr="00A2669E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"| "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((i+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% SUDOKU_SIZE ==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printf(</w:t>
            </w:r>
            <w:r w:rsidRPr="00A2669E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"\n"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((i+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% BIG_LINE_SIZE ==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print_line();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5C1F2A" w:rsidRDefault="005C1F2A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5C1F2A" w:rsidRDefault="005C1F2A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5C1F2A" w:rsidRDefault="005C1F2A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5C1F2A" w:rsidRDefault="005C1F2A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5C1F2A" w:rsidRPr="00A2669E" w:rsidRDefault="005C1F2A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lastRenderedPageBreak/>
              <w:t>// returns true if number is valid in line/row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else false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check_line(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i,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number)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start = i - (i % SUDOKU_SIZE);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end = start + SUDOKU_SIZE -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for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j = start; j &lt;= end; j++ 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(squares[j] == number)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false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true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returns true if number is valid in col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else false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check_col(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i,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number)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start = i - SUDOKU_SIZE * (i / SUDOKU_SIZE);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end = start + SUDOKU_SIZE * SUDOKU_SIZE -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for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j = start; j &lt;= end; j += SUDOKU_SIZE)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(squares[j] == number)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false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true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returns true if number is valid in sub_square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else false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check_square(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i,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number)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line_nr = i / SUDOKU_SIZE;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col_nr = i % SUDOKU_SIZE;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line_offset = line_nr % SUB_SUDOKU_SIZE;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col_offset = col_nr % SUB_SUDOKU_SIZE;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sub_square_top = i - SUDOKU_SIZE * line_offset;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sub_square_start = sub_square_top - col_offset;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sub_square_end = sub_square_start +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* SUDOKU_SIZE +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j = sub_square_start;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while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(j &lt;= sub_square_end){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(squares[j] == number){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false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}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else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((j +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% SUB_SUDOKU_SIZE ==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j += SUDOKU_SIZE -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2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}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else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j++;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true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C013C6" w:rsidRPr="00A2669E" w:rsidRDefault="00C013C6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lastRenderedPageBreak/>
              <w:t>// returns if number is valid at index i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check_elements(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i,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number)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check_square(squares,i,number) &amp;&amp; 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check_line(squares,i,number) &amp;&amp; 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  check_col(squares,i,number);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returns index of next empty square 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if there is no empty square return -1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find_empty_element(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for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i =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 i &lt;= MAX-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 i++)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(squares[i] == EMPTY)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i;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-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t>// recursive function with backtracking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bool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sudoku_solve_rec(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i = find_empty_element(squares);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(i == -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true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for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number =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1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 number &lt;= SUDOKU_SIZE; number++)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(check_elements(squares,i,number))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squares[i] = number;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(sudoku_solve_rec(squares)){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true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}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else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  squares[i] = EMPTY;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  } 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false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8C213C" w:rsidRPr="00A2669E" w:rsidRDefault="008C213C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8C213C" w:rsidRPr="00A2669E" w:rsidRDefault="008C213C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8C213C" w:rsidRPr="00A2669E" w:rsidRDefault="008C213C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8C213C" w:rsidRPr="00A2669E" w:rsidRDefault="008C213C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8C213C" w:rsidRPr="00A2669E" w:rsidRDefault="008C213C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8C213C" w:rsidRPr="00A2669E" w:rsidRDefault="008C213C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8C213C" w:rsidRPr="00A2669E" w:rsidRDefault="008C213C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8C213C" w:rsidRPr="00A2669E" w:rsidRDefault="008C213C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8C213C" w:rsidRPr="00A2669E" w:rsidRDefault="008C213C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8C213C" w:rsidRPr="00A2669E" w:rsidRDefault="008C213C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8C213C" w:rsidRPr="00A2669E" w:rsidRDefault="008C213C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8C213C" w:rsidRPr="00A2669E" w:rsidRDefault="008C213C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8000"/>
                <w:sz w:val="18"/>
                <w:szCs w:val="18"/>
                <w:lang w:val="en-US"/>
              </w:rPr>
              <w:lastRenderedPageBreak/>
              <w:t>// solve sudoku calls recursive function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void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sudoku_solve(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int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squares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[]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clock_t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start, end = </w:t>
            </w:r>
            <w:r w:rsidRPr="00A2669E">
              <w:rPr>
                <w:rFonts w:ascii="Menlo" w:hAnsi="Menlo" w:cs="Menlo"/>
                <w:color w:val="09885A"/>
                <w:sz w:val="18"/>
                <w:szCs w:val="18"/>
                <w:lang w:val="en-US"/>
              </w:rPr>
              <w:t>0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print_sudoku(squares);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start = clock();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(sudoku_solve_rec(squares))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end = clock();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print_sudoku(squares);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 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else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  print_err(</w:t>
            </w:r>
            <w:r w:rsidRPr="00A2669E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"could not be solved"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380C52" w:rsidRPr="00A2669E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  printf(</w:t>
            </w:r>
            <w:r w:rsidRPr="00A2669E">
              <w:rPr>
                <w:rFonts w:ascii="Menlo" w:hAnsi="Menlo" w:cs="Menlo"/>
                <w:color w:val="A31515"/>
                <w:sz w:val="18"/>
                <w:szCs w:val="18"/>
                <w:lang w:val="en-US"/>
              </w:rPr>
              <w:t>"time: %f ms\n"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 ((</w:t>
            </w:r>
            <w:r w:rsidRPr="00A2669E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double</w:t>
            </w:r>
            <w:r w:rsidRPr="00A2669E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)((end - start)) / CLOCKS_PER_SEC) * TO_MILLISEC);</w:t>
            </w:r>
          </w:p>
          <w:p w:rsidR="00380C52" w:rsidRDefault="00380C52" w:rsidP="00380C5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1427A8" w:rsidRDefault="001427A8" w:rsidP="008A1595">
            <w:pPr>
              <w:shd w:val="clear" w:color="auto" w:fill="FFFFFF"/>
              <w:spacing w:line="270" w:lineRule="atLeast"/>
            </w:pPr>
          </w:p>
        </w:tc>
      </w:tr>
    </w:tbl>
    <w:p w:rsidR="00C06A48" w:rsidRDefault="00C06A4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lastRenderedPageBreak/>
        <w:br w:type="page"/>
      </w:r>
    </w:p>
    <w:p w:rsidR="001B675C" w:rsidRDefault="001B675C" w:rsidP="00F44511">
      <w:pPr>
        <w:pStyle w:val="berschrift2"/>
        <w:numPr>
          <w:ilvl w:val="1"/>
          <w:numId w:val="1"/>
        </w:numPr>
        <w:rPr>
          <w:noProof/>
        </w:rPr>
      </w:pPr>
      <w:bookmarkStart w:id="11" w:name="_Toc23114727"/>
      <w:r>
        <w:lastRenderedPageBreak/>
        <w:t>Testfälle</w:t>
      </w:r>
      <w:bookmarkEnd w:id="11"/>
      <w:r w:rsidR="00F51A67" w:rsidRPr="00F51A67">
        <w:rPr>
          <w:noProof/>
        </w:rPr>
        <w:t xml:space="preserve"> </w:t>
      </w:r>
    </w:p>
    <w:p w:rsidR="00EF0262" w:rsidRDefault="00EF0262" w:rsidP="00EF0262">
      <w:pPr>
        <w:ind w:left="360"/>
      </w:pPr>
    </w:p>
    <w:p w:rsidR="00EF0262" w:rsidRPr="00EF0262" w:rsidRDefault="00EF0262" w:rsidP="000B3C67">
      <w:pPr>
        <w:ind w:left="360"/>
        <w:jc w:val="both"/>
      </w:pPr>
      <w:r>
        <w:t>Es wurde 4 Testfälle im Code implementiert.</w:t>
      </w:r>
      <w:r w:rsidR="00D13A84">
        <w:t xml:space="preserve"> Dabei wurde darauf geachtet, dass sie verschiedene Schwierigkeitsstufen haben. </w:t>
      </w:r>
      <w:r w:rsidR="005E3B6A">
        <w:t xml:space="preserve">Unter der Lösung jedes Sudoku wird jeweils die Berechnungszeit ausgegeben. </w:t>
      </w:r>
      <w:r w:rsidR="000B5241">
        <w:t xml:space="preserve">Wenn man die Zeiten analysiert, so ist das 3. Sudoku am schwersten zu lösen gewesen. </w:t>
      </w:r>
    </w:p>
    <w:p w:rsidR="00F51A67" w:rsidRDefault="00F51A67" w:rsidP="00F51A67"/>
    <w:p w:rsidR="00F51A67" w:rsidRDefault="00F51A67" w:rsidP="00F51A67">
      <w:pPr>
        <w:ind w:left="360"/>
      </w:pPr>
      <w:r w:rsidRPr="00F51A67">
        <w:drawing>
          <wp:inline distT="0" distB="0" distL="0" distR="0" wp14:anchorId="6555254E" wp14:editId="0E851C86">
            <wp:extent cx="2934000" cy="3494792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349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2F8" w:rsidRDefault="002742F8" w:rsidP="00F51A67">
      <w:pPr>
        <w:ind w:left="360"/>
      </w:pPr>
    </w:p>
    <w:p w:rsidR="002742F8" w:rsidRDefault="00FA68E7" w:rsidP="00F51A67">
      <w:pPr>
        <w:ind w:left="360"/>
      </w:pPr>
      <w:r>
        <w:rPr>
          <w:noProof/>
        </w:rPr>
        <w:drawing>
          <wp:inline distT="0" distB="0" distL="0" distR="0" wp14:anchorId="531AD8A9" wp14:editId="5E80C5B2">
            <wp:extent cx="2936444" cy="350901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250" cy="352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E7" w:rsidRDefault="00FA68E7" w:rsidP="00F51A67">
      <w:pPr>
        <w:ind w:left="360"/>
      </w:pPr>
    </w:p>
    <w:p w:rsidR="00FA68E7" w:rsidRDefault="00FA68E7" w:rsidP="00E97054"/>
    <w:p w:rsidR="00FA68E7" w:rsidRDefault="00FA68E7" w:rsidP="00F51A67">
      <w:pPr>
        <w:ind w:left="360"/>
      </w:pPr>
    </w:p>
    <w:p w:rsidR="00FA68E7" w:rsidRDefault="00FA68E7" w:rsidP="00F51A67">
      <w:pPr>
        <w:ind w:left="360"/>
      </w:pPr>
      <w:r>
        <w:rPr>
          <w:noProof/>
        </w:rPr>
        <w:lastRenderedPageBreak/>
        <w:drawing>
          <wp:inline distT="0" distB="0" distL="0" distR="0" wp14:anchorId="31423D1D" wp14:editId="11C92678">
            <wp:extent cx="2934000" cy="3525731"/>
            <wp:effectExtent l="0" t="0" r="0" b="508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352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E7" w:rsidRDefault="00FA68E7" w:rsidP="00F51A67">
      <w:pPr>
        <w:ind w:left="360"/>
      </w:pPr>
    </w:p>
    <w:p w:rsidR="00FA68E7" w:rsidRPr="00F51A67" w:rsidRDefault="00FA68E7" w:rsidP="00F51A67">
      <w:pPr>
        <w:ind w:left="360"/>
      </w:pPr>
      <w:r>
        <w:rPr>
          <w:noProof/>
        </w:rPr>
        <w:drawing>
          <wp:inline distT="0" distB="0" distL="0" distR="0" wp14:anchorId="5A8AF4A9" wp14:editId="5D442C6E">
            <wp:extent cx="2934000" cy="353563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35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68E7" w:rsidRPr="00F51A67" w:rsidSect="0040375F">
      <w:headerReference w:type="default" r:id="rId16"/>
      <w:footerReference w:type="even" r:id="rId17"/>
      <w:footerReference w:type="default" r:id="rId18"/>
      <w:pgSz w:w="11906" w:h="16838"/>
      <w:pgMar w:top="1417" w:right="1417" w:bottom="1134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2B99" w:rsidRDefault="00EC2B99" w:rsidP="00AC3FDE">
      <w:r>
        <w:separator/>
      </w:r>
    </w:p>
  </w:endnote>
  <w:endnote w:type="continuationSeparator" w:id="0">
    <w:p w:rsidR="00EC2B99" w:rsidRDefault="00EC2B99" w:rsidP="00AC3F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017467762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:rsidR="00AC3FDE" w:rsidRDefault="00AC3FDE" w:rsidP="00E05B23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C3FDE" w:rsidRDefault="00AC3FDE" w:rsidP="00AC3FDE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696121792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:rsidR="00AC3FDE" w:rsidRDefault="00AC3FDE" w:rsidP="00E05B23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C3FDE" w:rsidRDefault="00AC3FDE" w:rsidP="00AC3FDE">
    <w:pPr>
      <w:pStyle w:val="Fuzeile"/>
      <w:ind w:right="360"/>
    </w:pPr>
    <w:r>
      <w:t>Neuhold Michael</w:t>
    </w:r>
    <w:r>
      <w:ptab w:relativeTo="margin" w:alignment="center" w:leader="none"/>
    </w:r>
    <w:r>
      <w:t>FH OÖ, Campus Hagenberg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2B99" w:rsidRDefault="00EC2B99" w:rsidP="00AC3FDE">
      <w:r>
        <w:separator/>
      </w:r>
    </w:p>
  </w:footnote>
  <w:footnote w:type="continuationSeparator" w:id="0">
    <w:p w:rsidR="00EC2B99" w:rsidRDefault="00EC2B99" w:rsidP="00AC3F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FDE" w:rsidRDefault="00AC3FDE">
    <w:pPr>
      <w:pStyle w:val="Kopfzeile"/>
    </w:pPr>
    <w:r>
      <w:t>Neuhold Michael</w:t>
    </w:r>
  </w:p>
  <w:p w:rsidR="00AC3FDE" w:rsidRDefault="00AC3FDE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3A4585"/>
    <w:multiLevelType w:val="multilevel"/>
    <w:tmpl w:val="8F6A66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3"/>
  <w:attachedTemplate r:id="rId1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427"/>
    <w:rsid w:val="0000170B"/>
    <w:rsid w:val="00015360"/>
    <w:rsid w:val="0003198C"/>
    <w:rsid w:val="00045996"/>
    <w:rsid w:val="000B30CA"/>
    <w:rsid w:val="000B3C67"/>
    <w:rsid w:val="000B5241"/>
    <w:rsid w:val="000E7A55"/>
    <w:rsid w:val="000F0291"/>
    <w:rsid w:val="000F383D"/>
    <w:rsid w:val="00116FAB"/>
    <w:rsid w:val="00125284"/>
    <w:rsid w:val="00130188"/>
    <w:rsid w:val="0013469F"/>
    <w:rsid w:val="001348EA"/>
    <w:rsid w:val="001427A8"/>
    <w:rsid w:val="001465A6"/>
    <w:rsid w:val="001555A0"/>
    <w:rsid w:val="00181ECD"/>
    <w:rsid w:val="00196389"/>
    <w:rsid w:val="001A1D3A"/>
    <w:rsid w:val="001B675C"/>
    <w:rsid w:val="001C6727"/>
    <w:rsid w:val="00215A40"/>
    <w:rsid w:val="0021708B"/>
    <w:rsid w:val="00220594"/>
    <w:rsid w:val="00241AB9"/>
    <w:rsid w:val="002742F8"/>
    <w:rsid w:val="00283739"/>
    <w:rsid w:val="00285C72"/>
    <w:rsid w:val="00285F1F"/>
    <w:rsid w:val="002A6753"/>
    <w:rsid w:val="002D0BCC"/>
    <w:rsid w:val="002D54E6"/>
    <w:rsid w:val="002F15F6"/>
    <w:rsid w:val="003020D7"/>
    <w:rsid w:val="00311841"/>
    <w:rsid w:val="00380C52"/>
    <w:rsid w:val="00382FA7"/>
    <w:rsid w:val="00385B2B"/>
    <w:rsid w:val="003974E7"/>
    <w:rsid w:val="003D05AA"/>
    <w:rsid w:val="003F6DF6"/>
    <w:rsid w:val="00401A78"/>
    <w:rsid w:val="0040375F"/>
    <w:rsid w:val="0042711E"/>
    <w:rsid w:val="004275BA"/>
    <w:rsid w:val="00434686"/>
    <w:rsid w:val="00442BE4"/>
    <w:rsid w:val="00457823"/>
    <w:rsid w:val="0047524C"/>
    <w:rsid w:val="00483B90"/>
    <w:rsid w:val="004E1A34"/>
    <w:rsid w:val="00520CE8"/>
    <w:rsid w:val="00542552"/>
    <w:rsid w:val="00564F2F"/>
    <w:rsid w:val="005671FD"/>
    <w:rsid w:val="005824A2"/>
    <w:rsid w:val="00584CEB"/>
    <w:rsid w:val="00594D2C"/>
    <w:rsid w:val="005B43FD"/>
    <w:rsid w:val="005C1F2A"/>
    <w:rsid w:val="005E3B6A"/>
    <w:rsid w:val="00605469"/>
    <w:rsid w:val="006101EE"/>
    <w:rsid w:val="00640FBD"/>
    <w:rsid w:val="00651F19"/>
    <w:rsid w:val="00652F1C"/>
    <w:rsid w:val="00653A91"/>
    <w:rsid w:val="00653E2B"/>
    <w:rsid w:val="00682FF7"/>
    <w:rsid w:val="006B4D81"/>
    <w:rsid w:val="006C1E56"/>
    <w:rsid w:val="006E032D"/>
    <w:rsid w:val="006E3A76"/>
    <w:rsid w:val="006F1D93"/>
    <w:rsid w:val="006F4887"/>
    <w:rsid w:val="00704601"/>
    <w:rsid w:val="0072047D"/>
    <w:rsid w:val="00727FDA"/>
    <w:rsid w:val="00751036"/>
    <w:rsid w:val="00761503"/>
    <w:rsid w:val="00761E84"/>
    <w:rsid w:val="00772E71"/>
    <w:rsid w:val="00774A0C"/>
    <w:rsid w:val="007A66A6"/>
    <w:rsid w:val="007B6E8C"/>
    <w:rsid w:val="007C5427"/>
    <w:rsid w:val="007E31EE"/>
    <w:rsid w:val="007F237A"/>
    <w:rsid w:val="007F7077"/>
    <w:rsid w:val="00800AA3"/>
    <w:rsid w:val="00811E03"/>
    <w:rsid w:val="00830390"/>
    <w:rsid w:val="0085403D"/>
    <w:rsid w:val="00870A7B"/>
    <w:rsid w:val="0087296A"/>
    <w:rsid w:val="008835B2"/>
    <w:rsid w:val="008A1595"/>
    <w:rsid w:val="008A3427"/>
    <w:rsid w:val="008C213C"/>
    <w:rsid w:val="008C5F0E"/>
    <w:rsid w:val="008D0D51"/>
    <w:rsid w:val="008E2290"/>
    <w:rsid w:val="00962C1C"/>
    <w:rsid w:val="00964A9F"/>
    <w:rsid w:val="00980FAC"/>
    <w:rsid w:val="009840F7"/>
    <w:rsid w:val="009C4B02"/>
    <w:rsid w:val="009D03EE"/>
    <w:rsid w:val="00A01FC9"/>
    <w:rsid w:val="00A068BE"/>
    <w:rsid w:val="00A236C6"/>
    <w:rsid w:val="00A2669E"/>
    <w:rsid w:val="00A30574"/>
    <w:rsid w:val="00A94329"/>
    <w:rsid w:val="00AB74DC"/>
    <w:rsid w:val="00AC3FDE"/>
    <w:rsid w:val="00B04421"/>
    <w:rsid w:val="00B528B8"/>
    <w:rsid w:val="00B76604"/>
    <w:rsid w:val="00BC0FEE"/>
    <w:rsid w:val="00BC5C70"/>
    <w:rsid w:val="00BD2AC6"/>
    <w:rsid w:val="00C013C6"/>
    <w:rsid w:val="00C06A48"/>
    <w:rsid w:val="00C17513"/>
    <w:rsid w:val="00C22FD6"/>
    <w:rsid w:val="00C577AA"/>
    <w:rsid w:val="00C75516"/>
    <w:rsid w:val="00C7601B"/>
    <w:rsid w:val="00C800B6"/>
    <w:rsid w:val="00CE3F4E"/>
    <w:rsid w:val="00D03E3C"/>
    <w:rsid w:val="00D10CA4"/>
    <w:rsid w:val="00D13A84"/>
    <w:rsid w:val="00D23BF9"/>
    <w:rsid w:val="00D329F9"/>
    <w:rsid w:val="00D42DFE"/>
    <w:rsid w:val="00D57A2F"/>
    <w:rsid w:val="00D6250B"/>
    <w:rsid w:val="00D858ED"/>
    <w:rsid w:val="00D93A3D"/>
    <w:rsid w:val="00DB0E87"/>
    <w:rsid w:val="00DB44D4"/>
    <w:rsid w:val="00DC326D"/>
    <w:rsid w:val="00DC4FF0"/>
    <w:rsid w:val="00DE54E4"/>
    <w:rsid w:val="00DF2825"/>
    <w:rsid w:val="00E12D4C"/>
    <w:rsid w:val="00E15729"/>
    <w:rsid w:val="00E16DCB"/>
    <w:rsid w:val="00E45410"/>
    <w:rsid w:val="00E473BD"/>
    <w:rsid w:val="00E67529"/>
    <w:rsid w:val="00E71D3B"/>
    <w:rsid w:val="00E84F44"/>
    <w:rsid w:val="00E97054"/>
    <w:rsid w:val="00EC2B99"/>
    <w:rsid w:val="00ED4B1D"/>
    <w:rsid w:val="00ED6D95"/>
    <w:rsid w:val="00EF0262"/>
    <w:rsid w:val="00F02330"/>
    <w:rsid w:val="00F21BD9"/>
    <w:rsid w:val="00F2485E"/>
    <w:rsid w:val="00F44511"/>
    <w:rsid w:val="00F50875"/>
    <w:rsid w:val="00F51A67"/>
    <w:rsid w:val="00F529FC"/>
    <w:rsid w:val="00F63FBD"/>
    <w:rsid w:val="00F64909"/>
    <w:rsid w:val="00F80E79"/>
    <w:rsid w:val="00FA68E7"/>
    <w:rsid w:val="00FB26B0"/>
    <w:rsid w:val="00FC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4171D"/>
  <w15:chartTrackingRefBased/>
  <w15:docId w15:val="{0899D0B3-DD4F-B24F-8DC6-8125D2392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A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C3F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0170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0170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C3FDE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AC3FDE"/>
  </w:style>
  <w:style w:type="paragraph" w:styleId="Fuzeile">
    <w:name w:val="footer"/>
    <w:basedOn w:val="Standard"/>
    <w:link w:val="FuzeileZchn"/>
    <w:uiPriority w:val="99"/>
    <w:unhideWhenUsed/>
    <w:rsid w:val="00AC3FDE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AC3FDE"/>
  </w:style>
  <w:style w:type="character" w:styleId="Seitenzahl">
    <w:name w:val="page number"/>
    <w:basedOn w:val="Absatz-Standardschriftart"/>
    <w:uiPriority w:val="99"/>
    <w:semiHidden/>
    <w:unhideWhenUsed/>
    <w:rsid w:val="00AC3FDE"/>
  </w:style>
  <w:style w:type="character" w:customStyle="1" w:styleId="berschrift1Zchn">
    <w:name w:val="Überschrift 1 Zchn"/>
    <w:basedOn w:val="Absatz-Standardschriftart"/>
    <w:link w:val="berschrift1"/>
    <w:uiPriority w:val="9"/>
    <w:rsid w:val="00AC3F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C3FDE"/>
    <w:pPr>
      <w:spacing w:before="480" w:line="276" w:lineRule="auto"/>
      <w:outlineLvl w:val="9"/>
    </w:pPr>
    <w:rPr>
      <w:b/>
      <w:bCs/>
      <w:sz w:val="28"/>
      <w:szCs w:val="28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AC3FDE"/>
    <w:pPr>
      <w:spacing w:before="240" w:after="120"/>
    </w:pPr>
    <w:rPr>
      <w:rFonts w:cstheme="minorHAnsi"/>
      <w:b/>
      <w:bCs/>
      <w:sz w:val="20"/>
      <w:szCs w:val="20"/>
    </w:rPr>
  </w:style>
  <w:style w:type="paragraph" w:styleId="Verzeichnis2">
    <w:name w:val="toc 2"/>
    <w:basedOn w:val="Standard"/>
    <w:next w:val="Standard"/>
    <w:autoRedefine/>
    <w:uiPriority w:val="39"/>
    <w:unhideWhenUsed/>
    <w:rsid w:val="00AC3FDE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Verzeichnis3">
    <w:name w:val="toc 3"/>
    <w:basedOn w:val="Standard"/>
    <w:next w:val="Standard"/>
    <w:autoRedefine/>
    <w:uiPriority w:val="39"/>
    <w:unhideWhenUsed/>
    <w:rsid w:val="00AC3FDE"/>
    <w:pPr>
      <w:ind w:left="480"/>
    </w:pPr>
    <w:rPr>
      <w:rFonts w:cstheme="minorHAnsi"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AC3FDE"/>
    <w:pPr>
      <w:ind w:left="720"/>
    </w:pPr>
    <w:rPr>
      <w:rFonts w:cs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AC3FDE"/>
    <w:pPr>
      <w:ind w:left="960"/>
    </w:pPr>
    <w:rPr>
      <w:rFonts w:cs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AC3FDE"/>
    <w:pPr>
      <w:ind w:left="1200"/>
    </w:pPr>
    <w:rPr>
      <w:rFonts w:cs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AC3FDE"/>
    <w:pPr>
      <w:ind w:left="1440"/>
    </w:pPr>
    <w:rPr>
      <w:rFonts w:cs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AC3FDE"/>
    <w:pPr>
      <w:ind w:left="1680"/>
    </w:pPr>
    <w:rPr>
      <w:rFonts w:cs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AC3FDE"/>
    <w:pPr>
      <w:ind w:left="1920"/>
    </w:pPr>
    <w:rPr>
      <w:rFonts w:cstheme="minorHAnsi"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017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0170B"/>
    <w:rPr>
      <w:rFonts w:asciiTheme="majorHAnsi" w:eastAsiaTheme="majorEastAsia" w:hAnsiTheme="majorHAnsi" w:cstheme="majorBidi"/>
      <w:color w:val="1F3763" w:themeColor="accent1" w:themeShade="7F"/>
    </w:rPr>
  </w:style>
  <w:style w:type="table" w:styleId="Tabellenraster">
    <w:name w:val="Table Grid"/>
    <w:basedOn w:val="NormaleTabelle"/>
    <w:uiPriority w:val="39"/>
    <w:rsid w:val="001427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5B43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8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9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6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16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5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5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7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9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ichaelneuhold/Library/Group%20Containers/UBF8T346G9.Office/User%20Content.localized/Templates.localized/Doku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C291CA-F966-E94D-9263-CAF328383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Doku.dotx</Template>
  <TotalTime>0</TotalTime>
  <Pages>16</Pages>
  <Words>1860</Words>
  <Characters>11722</Characters>
  <Application>Microsoft Office Word</Application>
  <DocSecurity>0</DocSecurity>
  <Lines>97</Lines>
  <Paragraphs>27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Neuhold</dc:creator>
  <cp:keywords/>
  <dc:description/>
  <cp:lastModifiedBy>Michael Neuhold</cp:lastModifiedBy>
  <cp:revision>212</cp:revision>
  <dcterms:created xsi:type="dcterms:W3CDTF">2019-10-25T20:11:00Z</dcterms:created>
  <dcterms:modified xsi:type="dcterms:W3CDTF">2019-10-27T23:25:00Z</dcterms:modified>
</cp:coreProperties>
</file>