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de-DE" w:eastAsia="en-US"/>
        </w:rPr>
        <w:id w:val="-1133943515"/>
        <w:docPartObj>
          <w:docPartGallery w:val="Table of Contents"/>
          <w:docPartUnique/>
        </w:docPartObj>
      </w:sdtPr>
      <w:sdtEndPr>
        <w:rPr>
          <w:noProof/>
          <w:lang w:val="de-AT"/>
        </w:rPr>
      </w:sdtEndPr>
      <w:sdtContent>
        <w:p w:rsidR="00AC3FDE" w:rsidRDefault="00AC3FDE">
          <w:pPr>
            <w:pStyle w:val="Inhaltsverzeichnisberschrift"/>
          </w:pPr>
          <w:r>
            <w:rPr>
              <w:lang w:val="de-DE"/>
            </w:rPr>
            <w:t>Inhaltsverzeichnis</w:t>
          </w:r>
        </w:p>
        <w:p w:rsidR="001C4781" w:rsidRDefault="00AC3FDE">
          <w:pPr>
            <w:pStyle w:val="Verzeichnis1"/>
            <w:tabs>
              <w:tab w:val="left" w:pos="48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de-DE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25527990" w:history="1">
            <w:r w:rsidR="001C4781" w:rsidRPr="00101154">
              <w:rPr>
                <w:rStyle w:val="Hyperlink"/>
                <w:noProof/>
              </w:rPr>
              <w:t>1.</w:t>
            </w:r>
            <w:r w:rsidR="001C4781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de-DE"/>
              </w:rPr>
              <w:tab/>
            </w:r>
            <w:r w:rsidR="001C4781" w:rsidRPr="00101154">
              <w:rPr>
                <w:rStyle w:val="Hyperlink"/>
                <w:noProof/>
              </w:rPr>
              <w:t>GLFW-Applikation „Tetris“</w:t>
            </w:r>
            <w:r w:rsidR="001C4781">
              <w:rPr>
                <w:noProof/>
                <w:webHidden/>
              </w:rPr>
              <w:tab/>
            </w:r>
            <w:r w:rsidR="001C4781">
              <w:rPr>
                <w:noProof/>
                <w:webHidden/>
              </w:rPr>
              <w:fldChar w:fldCharType="begin"/>
            </w:r>
            <w:r w:rsidR="001C4781">
              <w:rPr>
                <w:noProof/>
                <w:webHidden/>
              </w:rPr>
              <w:instrText xml:space="preserve"> PAGEREF _Toc25527990 \h </w:instrText>
            </w:r>
            <w:r w:rsidR="001C4781">
              <w:rPr>
                <w:noProof/>
                <w:webHidden/>
              </w:rPr>
            </w:r>
            <w:r w:rsidR="001C4781">
              <w:rPr>
                <w:noProof/>
                <w:webHidden/>
              </w:rPr>
              <w:fldChar w:fldCharType="separate"/>
            </w:r>
            <w:r w:rsidR="00476E78">
              <w:rPr>
                <w:noProof/>
                <w:webHidden/>
              </w:rPr>
              <w:t>2</w:t>
            </w:r>
            <w:r w:rsidR="001C4781">
              <w:rPr>
                <w:noProof/>
                <w:webHidden/>
              </w:rPr>
              <w:fldChar w:fldCharType="end"/>
            </w:r>
          </w:hyperlink>
        </w:p>
        <w:p w:rsidR="001C4781" w:rsidRDefault="009C311B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25527991" w:history="1">
            <w:r w:rsidR="001C4781" w:rsidRPr="00101154">
              <w:rPr>
                <w:rStyle w:val="Hyperlink"/>
                <w:noProof/>
              </w:rPr>
              <w:t>1.1.</w:t>
            </w:r>
            <w:r w:rsidR="001C4781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de-DE"/>
              </w:rPr>
              <w:tab/>
            </w:r>
            <w:r w:rsidR="001C4781" w:rsidRPr="00101154">
              <w:rPr>
                <w:rStyle w:val="Hyperlink"/>
                <w:noProof/>
              </w:rPr>
              <w:t>Lösungsidee</w:t>
            </w:r>
            <w:r w:rsidR="001C4781">
              <w:rPr>
                <w:noProof/>
                <w:webHidden/>
              </w:rPr>
              <w:tab/>
            </w:r>
            <w:r w:rsidR="001C4781">
              <w:rPr>
                <w:noProof/>
                <w:webHidden/>
              </w:rPr>
              <w:fldChar w:fldCharType="begin"/>
            </w:r>
            <w:r w:rsidR="001C4781">
              <w:rPr>
                <w:noProof/>
                <w:webHidden/>
              </w:rPr>
              <w:instrText xml:space="preserve"> PAGEREF _Toc25527991 \h </w:instrText>
            </w:r>
            <w:r w:rsidR="001C4781">
              <w:rPr>
                <w:noProof/>
                <w:webHidden/>
              </w:rPr>
            </w:r>
            <w:r w:rsidR="001C4781">
              <w:rPr>
                <w:noProof/>
                <w:webHidden/>
              </w:rPr>
              <w:fldChar w:fldCharType="separate"/>
            </w:r>
            <w:r w:rsidR="00476E78">
              <w:rPr>
                <w:noProof/>
                <w:webHidden/>
              </w:rPr>
              <w:t>2</w:t>
            </w:r>
            <w:r w:rsidR="001C4781">
              <w:rPr>
                <w:noProof/>
                <w:webHidden/>
              </w:rPr>
              <w:fldChar w:fldCharType="end"/>
            </w:r>
          </w:hyperlink>
        </w:p>
        <w:p w:rsidR="001C4781" w:rsidRDefault="009C311B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25527992" w:history="1">
            <w:r w:rsidR="001C4781" w:rsidRPr="00101154">
              <w:rPr>
                <w:rStyle w:val="Hyperlink"/>
                <w:noProof/>
              </w:rPr>
              <w:t>1.2.</w:t>
            </w:r>
            <w:r w:rsidR="001C4781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de-DE"/>
              </w:rPr>
              <w:tab/>
            </w:r>
            <w:r w:rsidR="001C4781" w:rsidRPr="00101154">
              <w:rPr>
                <w:rStyle w:val="Hyperlink"/>
                <w:noProof/>
              </w:rPr>
              <w:t>Code</w:t>
            </w:r>
            <w:r w:rsidR="001C4781">
              <w:rPr>
                <w:noProof/>
                <w:webHidden/>
              </w:rPr>
              <w:tab/>
            </w:r>
            <w:r w:rsidR="001C4781">
              <w:rPr>
                <w:noProof/>
                <w:webHidden/>
              </w:rPr>
              <w:fldChar w:fldCharType="begin"/>
            </w:r>
            <w:r w:rsidR="001C4781">
              <w:rPr>
                <w:noProof/>
                <w:webHidden/>
              </w:rPr>
              <w:instrText xml:space="preserve"> PAGEREF _Toc25527992 \h </w:instrText>
            </w:r>
            <w:r w:rsidR="001C4781">
              <w:rPr>
                <w:noProof/>
                <w:webHidden/>
              </w:rPr>
            </w:r>
            <w:r w:rsidR="001C4781">
              <w:rPr>
                <w:noProof/>
                <w:webHidden/>
              </w:rPr>
              <w:fldChar w:fldCharType="separate"/>
            </w:r>
            <w:r w:rsidR="00476E78">
              <w:rPr>
                <w:noProof/>
                <w:webHidden/>
              </w:rPr>
              <w:t>3</w:t>
            </w:r>
            <w:r w:rsidR="001C4781">
              <w:rPr>
                <w:noProof/>
                <w:webHidden/>
              </w:rPr>
              <w:fldChar w:fldCharType="end"/>
            </w:r>
          </w:hyperlink>
        </w:p>
        <w:p w:rsidR="001C4781" w:rsidRDefault="009C311B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25527993" w:history="1">
            <w:r w:rsidR="001C4781" w:rsidRPr="00101154">
              <w:rPr>
                <w:rStyle w:val="Hyperlink"/>
                <w:noProof/>
              </w:rPr>
              <w:t>1.3.</w:t>
            </w:r>
            <w:r w:rsidR="001C4781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de-DE"/>
              </w:rPr>
              <w:tab/>
            </w:r>
            <w:r w:rsidR="001C4781" w:rsidRPr="00101154">
              <w:rPr>
                <w:rStyle w:val="Hyperlink"/>
                <w:noProof/>
              </w:rPr>
              <w:t>Testfälle</w:t>
            </w:r>
            <w:r w:rsidR="001C4781">
              <w:rPr>
                <w:noProof/>
                <w:webHidden/>
              </w:rPr>
              <w:tab/>
            </w:r>
            <w:r w:rsidR="001C4781">
              <w:rPr>
                <w:noProof/>
                <w:webHidden/>
              </w:rPr>
              <w:fldChar w:fldCharType="begin"/>
            </w:r>
            <w:r w:rsidR="001C4781">
              <w:rPr>
                <w:noProof/>
                <w:webHidden/>
              </w:rPr>
              <w:instrText xml:space="preserve"> PAGEREF _Toc25527993 \h </w:instrText>
            </w:r>
            <w:r w:rsidR="001C4781">
              <w:rPr>
                <w:noProof/>
                <w:webHidden/>
              </w:rPr>
            </w:r>
            <w:r w:rsidR="001C4781">
              <w:rPr>
                <w:noProof/>
                <w:webHidden/>
              </w:rPr>
              <w:fldChar w:fldCharType="separate"/>
            </w:r>
            <w:r w:rsidR="00476E78">
              <w:rPr>
                <w:noProof/>
                <w:webHidden/>
              </w:rPr>
              <w:t>12</w:t>
            </w:r>
            <w:r w:rsidR="001C4781">
              <w:rPr>
                <w:noProof/>
                <w:webHidden/>
              </w:rPr>
              <w:fldChar w:fldCharType="end"/>
            </w:r>
          </w:hyperlink>
        </w:p>
        <w:p w:rsidR="001C4781" w:rsidRDefault="009C311B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de-DE"/>
            </w:rPr>
          </w:pPr>
          <w:hyperlink w:anchor="_Toc25527994" w:history="1">
            <w:r w:rsidR="001C4781" w:rsidRPr="00101154">
              <w:rPr>
                <w:rStyle w:val="Hyperlink"/>
                <w:noProof/>
              </w:rPr>
              <w:t>1.3.1.</w:t>
            </w:r>
            <w:r w:rsidR="001C4781">
              <w:rPr>
                <w:rFonts w:eastAsiaTheme="minorEastAsia" w:cstheme="minorBidi"/>
                <w:noProof/>
                <w:sz w:val="24"/>
                <w:szCs w:val="24"/>
                <w:lang w:eastAsia="de-DE"/>
              </w:rPr>
              <w:tab/>
            </w:r>
            <w:r w:rsidR="001C4781" w:rsidRPr="00101154">
              <w:rPr>
                <w:rStyle w:val="Hyperlink"/>
                <w:noProof/>
              </w:rPr>
              <w:t>Tetromino Rotations</w:t>
            </w:r>
            <w:r w:rsidR="001C4781">
              <w:rPr>
                <w:noProof/>
                <w:webHidden/>
              </w:rPr>
              <w:tab/>
            </w:r>
            <w:r w:rsidR="001C4781">
              <w:rPr>
                <w:noProof/>
                <w:webHidden/>
              </w:rPr>
              <w:fldChar w:fldCharType="begin"/>
            </w:r>
            <w:r w:rsidR="001C4781">
              <w:rPr>
                <w:noProof/>
                <w:webHidden/>
              </w:rPr>
              <w:instrText xml:space="preserve"> PAGEREF _Toc25527994 \h </w:instrText>
            </w:r>
            <w:r w:rsidR="001C4781">
              <w:rPr>
                <w:noProof/>
                <w:webHidden/>
              </w:rPr>
            </w:r>
            <w:r w:rsidR="001C4781">
              <w:rPr>
                <w:noProof/>
                <w:webHidden/>
              </w:rPr>
              <w:fldChar w:fldCharType="separate"/>
            </w:r>
            <w:r w:rsidR="00476E78">
              <w:rPr>
                <w:noProof/>
                <w:webHidden/>
              </w:rPr>
              <w:t>12</w:t>
            </w:r>
            <w:r w:rsidR="001C4781">
              <w:rPr>
                <w:noProof/>
                <w:webHidden/>
              </w:rPr>
              <w:fldChar w:fldCharType="end"/>
            </w:r>
          </w:hyperlink>
        </w:p>
        <w:p w:rsidR="001C4781" w:rsidRDefault="009C311B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de-DE"/>
            </w:rPr>
          </w:pPr>
          <w:hyperlink w:anchor="_Toc25527995" w:history="1">
            <w:r w:rsidR="001C4781" w:rsidRPr="00101154">
              <w:rPr>
                <w:rStyle w:val="Hyperlink"/>
                <w:noProof/>
              </w:rPr>
              <w:t>1.3.2.</w:t>
            </w:r>
            <w:r w:rsidR="001C4781">
              <w:rPr>
                <w:rFonts w:eastAsiaTheme="minorEastAsia" w:cstheme="minorBidi"/>
                <w:noProof/>
                <w:sz w:val="24"/>
                <w:szCs w:val="24"/>
                <w:lang w:eastAsia="de-DE"/>
              </w:rPr>
              <w:tab/>
            </w:r>
            <w:r w:rsidR="001C4781" w:rsidRPr="00101154">
              <w:rPr>
                <w:rStyle w:val="Hyperlink"/>
                <w:noProof/>
              </w:rPr>
              <w:t>Stapeln von Tetrominos</w:t>
            </w:r>
            <w:r w:rsidR="001C4781">
              <w:rPr>
                <w:noProof/>
                <w:webHidden/>
              </w:rPr>
              <w:tab/>
            </w:r>
            <w:r w:rsidR="001C4781">
              <w:rPr>
                <w:noProof/>
                <w:webHidden/>
              </w:rPr>
              <w:fldChar w:fldCharType="begin"/>
            </w:r>
            <w:r w:rsidR="001C4781">
              <w:rPr>
                <w:noProof/>
                <w:webHidden/>
              </w:rPr>
              <w:instrText xml:space="preserve"> PAGEREF _Toc25527995 \h </w:instrText>
            </w:r>
            <w:r w:rsidR="001C4781">
              <w:rPr>
                <w:noProof/>
                <w:webHidden/>
              </w:rPr>
            </w:r>
            <w:r w:rsidR="001C4781">
              <w:rPr>
                <w:noProof/>
                <w:webHidden/>
              </w:rPr>
              <w:fldChar w:fldCharType="separate"/>
            </w:r>
            <w:r w:rsidR="00476E78">
              <w:rPr>
                <w:noProof/>
                <w:webHidden/>
              </w:rPr>
              <w:t>14</w:t>
            </w:r>
            <w:r w:rsidR="001C4781">
              <w:rPr>
                <w:noProof/>
                <w:webHidden/>
              </w:rPr>
              <w:fldChar w:fldCharType="end"/>
            </w:r>
          </w:hyperlink>
        </w:p>
        <w:p w:rsidR="001C4781" w:rsidRDefault="009C311B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de-DE"/>
            </w:rPr>
          </w:pPr>
          <w:hyperlink w:anchor="_Toc25527996" w:history="1">
            <w:r w:rsidR="001C4781" w:rsidRPr="00101154">
              <w:rPr>
                <w:rStyle w:val="Hyperlink"/>
                <w:noProof/>
              </w:rPr>
              <w:t>1.3.3.</w:t>
            </w:r>
            <w:r w:rsidR="001C4781">
              <w:rPr>
                <w:rFonts w:eastAsiaTheme="minorEastAsia" w:cstheme="minorBidi"/>
                <w:noProof/>
                <w:sz w:val="24"/>
                <w:szCs w:val="24"/>
                <w:lang w:eastAsia="de-DE"/>
              </w:rPr>
              <w:tab/>
            </w:r>
            <w:r w:rsidR="001C4781" w:rsidRPr="00101154">
              <w:rPr>
                <w:rStyle w:val="Hyperlink"/>
                <w:noProof/>
              </w:rPr>
              <w:t>Löschen von Zeilen</w:t>
            </w:r>
            <w:r w:rsidR="001C4781">
              <w:rPr>
                <w:noProof/>
                <w:webHidden/>
              </w:rPr>
              <w:tab/>
            </w:r>
            <w:r w:rsidR="001C4781">
              <w:rPr>
                <w:noProof/>
                <w:webHidden/>
              </w:rPr>
              <w:fldChar w:fldCharType="begin"/>
            </w:r>
            <w:r w:rsidR="001C4781">
              <w:rPr>
                <w:noProof/>
                <w:webHidden/>
              </w:rPr>
              <w:instrText xml:space="preserve"> PAGEREF _Toc25527996 \h </w:instrText>
            </w:r>
            <w:r w:rsidR="001C4781">
              <w:rPr>
                <w:noProof/>
                <w:webHidden/>
              </w:rPr>
            </w:r>
            <w:r w:rsidR="001C4781">
              <w:rPr>
                <w:noProof/>
                <w:webHidden/>
              </w:rPr>
              <w:fldChar w:fldCharType="separate"/>
            </w:r>
            <w:r w:rsidR="00476E78">
              <w:rPr>
                <w:noProof/>
                <w:webHidden/>
              </w:rPr>
              <w:t>14</w:t>
            </w:r>
            <w:r w:rsidR="001C4781">
              <w:rPr>
                <w:noProof/>
                <w:webHidden/>
              </w:rPr>
              <w:fldChar w:fldCharType="end"/>
            </w:r>
          </w:hyperlink>
        </w:p>
        <w:p w:rsidR="001C4781" w:rsidRDefault="009C311B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de-DE"/>
            </w:rPr>
          </w:pPr>
          <w:hyperlink w:anchor="_Toc25527997" w:history="1">
            <w:r w:rsidR="001C4781" w:rsidRPr="00101154">
              <w:rPr>
                <w:rStyle w:val="Hyperlink"/>
                <w:noProof/>
              </w:rPr>
              <w:t>1.3.4.</w:t>
            </w:r>
            <w:r w:rsidR="001C4781">
              <w:rPr>
                <w:rFonts w:eastAsiaTheme="minorEastAsia" w:cstheme="minorBidi"/>
                <w:noProof/>
                <w:sz w:val="24"/>
                <w:szCs w:val="24"/>
                <w:lang w:eastAsia="de-DE"/>
              </w:rPr>
              <w:tab/>
            </w:r>
            <w:r w:rsidR="001C4781" w:rsidRPr="00101154">
              <w:rPr>
                <w:rStyle w:val="Hyperlink"/>
                <w:noProof/>
              </w:rPr>
              <w:t>Game Over</w:t>
            </w:r>
            <w:r w:rsidR="001C4781">
              <w:rPr>
                <w:noProof/>
                <w:webHidden/>
              </w:rPr>
              <w:tab/>
            </w:r>
            <w:r w:rsidR="001C4781">
              <w:rPr>
                <w:noProof/>
                <w:webHidden/>
              </w:rPr>
              <w:fldChar w:fldCharType="begin"/>
            </w:r>
            <w:r w:rsidR="001C4781">
              <w:rPr>
                <w:noProof/>
                <w:webHidden/>
              </w:rPr>
              <w:instrText xml:space="preserve"> PAGEREF _Toc25527997 \h </w:instrText>
            </w:r>
            <w:r w:rsidR="001C4781">
              <w:rPr>
                <w:noProof/>
                <w:webHidden/>
              </w:rPr>
            </w:r>
            <w:r w:rsidR="001C4781">
              <w:rPr>
                <w:noProof/>
                <w:webHidden/>
              </w:rPr>
              <w:fldChar w:fldCharType="separate"/>
            </w:r>
            <w:r w:rsidR="00476E78">
              <w:rPr>
                <w:noProof/>
                <w:webHidden/>
              </w:rPr>
              <w:t>15</w:t>
            </w:r>
            <w:r w:rsidR="001C4781">
              <w:rPr>
                <w:noProof/>
                <w:webHidden/>
              </w:rPr>
              <w:fldChar w:fldCharType="end"/>
            </w:r>
          </w:hyperlink>
        </w:p>
        <w:p w:rsidR="001C4781" w:rsidRDefault="009C311B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de-DE"/>
            </w:rPr>
          </w:pPr>
          <w:hyperlink w:anchor="_Toc25527998" w:history="1">
            <w:r w:rsidR="001C4781" w:rsidRPr="00101154">
              <w:rPr>
                <w:rStyle w:val="Hyperlink"/>
                <w:noProof/>
              </w:rPr>
              <w:t>1.3.5.</w:t>
            </w:r>
            <w:r w:rsidR="001C4781">
              <w:rPr>
                <w:rFonts w:eastAsiaTheme="minorEastAsia" w:cstheme="minorBidi"/>
                <w:noProof/>
                <w:sz w:val="24"/>
                <w:szCs w:val="24"/>
                <w:lang w:eastAsia="de-DE"/>
              </w:rPr>
              <w:tab/>
            </w:r>
            <w:r w:rsidR="001C4781" w:rsidRPr="00101154">
              <w:rPr>
                <w:rStyle w:val="Hyperlink"/>
                <w:noProof/>
              </w:rPr>
              <w:t>Speed</w:t>
            </w:r>
            <w:r w:rsidR="001C4781">
              <w:rPr>
                <w:noProof/>
                <w:webHidden/>
              </w:rPr>
              <w:tab/>
            </w:r>
            <w:r w:rsidR="001C4781">
              <w:rPr>
                <w:noProof/>
                <w:webHidden/>
              </w:rPr>
              <w:fldChar w:fldCharType="begin"/>
            </w:r>
            <w:r w:rsidR="001C4781">
              <w:rPr>
                <w:noProof/>
                <w:webHidden/>
              </w:rPr>
              <w:instrText xml:space="preserve"> PAGEREF _Toc25527998 \h </w:instrText>
            </w:r>
            <w:r w:rsidR="001C4781">
              <w:rPr>
                <w:noProof/>
                <w:webHidden/>
              </w:rPr>
            </w:r>
            <w:r w:rsidR="001C4781">
              <w:rPr>
                <w:noProof/>
                <w:webHidden/>
              </w:rPr>
              <w:fldChar w:fldCharType="separate"/>
            </w:r>
            <w:r w:rsidR="00476E78">
              <w:rPr>
                <w:noProof/>
                <w:webHidden/>
              </w:rPr>
              <w:t>15</w:t>
            </w:r>
            <w:r w:rsidR="001C4781">
              <w:rPr>
                <w:noProof/>
                <w:webHidden/>
              </w:rPr>
              <w:fldChar w:fldCharType="end"/>
            </w:r>
          </w:hyperlink>
        </w:p>
        <w:p w:rsidR="00AC3FDE" w:rsidRDefault="00AC3FDE">
          <w:r>
            <w:rPr>
              <w:b/>
              <w:bCs/>
              <w:noProof/>
            </w:rPr>
            <w:fldChar w:fldCharType="end"/>
          </w:r>
        </w:p>
      </w:sdtContent>
    </w:sdt>
    <w:p w:rsidR="00384E3E" w:rsidRDefault="00384E3E">
      <w:r>
        <w:br w:type="page"/>
      </w:r>
    </w:p>
    <w:p w:rsidR="00F21BD9" w:rsidRDefault="00384E3E" w:rsidP="00384E3E">
      <w:pPr>
        <w:pStyle w:val="berschrift1"/>
        <w:numPr>
          <w:ilvl w:val="0"/>
          <w:numId w:val="2"/>
        </w:numPr>
      </w:pPr>
      <w:bookmarkStart w:id="0" w:name="_Toc25527990"/>
      <w:r>
        <w:lastRenderedPageBreak/>
        <w:t>GLFW-Applikation „Tetris“</w:t>
      </w:r>
      <w:bookmarkEnd w:id="0"/>
    </w:p>
    <w:p w:rsidR="00384E3E" w:rsidRDefault="00384E3E"/>
    <w:p w:rsidR="00384E3E" w:rsidRDefault="00384E3E" w:rsidP="00384E3E">
      <w:pPr>
        <w:pStyle w:val="berschrift2"/>
        <w:numPr>
          <w:ilvl w:val="1"/>
          <w:numId w:val="2"/>
        </w:numPr>
      </w:pPr>
      <w:bookmarkStart w:id="1" w:name="_Toc25527991"/>
      <w:r>
        <w:t>Lösungsidee</w:t>
      </w:r>
      <w:bookmarkEnd w:id="1"/>
    </w:p>
    <w:p w:rsidR="00384E3E" w:rsidRDefault="00384E3E" w:rsidP="00F4785C">
      <w:pPr>
        <w:ind w:left="360"/>
      </w:pPr>
    </w:p>
    <w:p w:rsidR="006C2244" w:rsidRDefault="00F4785C" w:rsidP="00FE7CD4">
      <w:pPr>
        <w:ind w:left="360"/>
        <w:jc w:val="both"/>
      </w:pPr>
      <w:r>
        <w:t xml:space="preserve">Basierend auf dem vorbereiteten Projekt wurden diverse Funktionen </w:t>
      </w:r>
      <w:r w:rsidR="00F33732">
        <w:t xml:space="preserve">zusätzlich </w:t>
      </w:r>
      <w:r>
        <w:t>implementiert</w:t>
      </w:r>
      <w:r w:rsidR="004B33D0">
        <w:t xml:space="preserve">, sodass man schlussendlich Tetris spielen kann. </w:t>
      </w:r>
      <w:r w:rsidR="004A1E91">
        <w:t xml:space="preserve">Für die sogenannten Tetrominos wurde eine neue Datenstruktur angelegt. </w:t>
      </w:r>
      <w:r w:rsidR="00D042A2">
        <w:t>Eine solche Datenstruktur beinhaltet ein Positione</w:t>
      </w:r>
      <w:r w:rsidR="009B4A10">
        <w:t>n-Array</w:t>
      </w:r>
      <w:r w:rsidR="00CA1DBD">
        <w:t xml:space="preserve"> und eine Variable, in der die Farbe des Steines gespeichert wird.</w:t>
      </w:r>
      <w:r w:rsidR="00B47FF0">
        <w:t xml:space="preserve"> Im Feld werden die Positionen der 4 Blöcke gespeichert, aus denen ein Tetromino besteht. </w:t>
      </w:r>
      <w:r w:rsidR="00270489">
        <w:t xml:space="preserve">Vor dem Start der Schleife, im Main, wird ein Feld, welches alle möglichen Tetrominos </w:t>
      </w:r>
      <w:r w:rsidR="0012734C">
        <w:t>(T,L,S,Z,O,I,J)</w:t>
      </w:r>
      <w:r w:rsidR="003521D8">
        <w:t xml:space="preserve"> </w:t>
      </w:r>
      <w:r w:rsidR="00270489">
        <w:t>beinhaltet</w:t>
      </w:r>
      <w:r w:rsidR="00DF649F">
        <w:t xml:space="preserve"> initialisiert. </w:t>
      </w:r>
      <w:r w:rsidR="00C70A92">
        <w:t>Immer wenn ein Stein am Spielfeld fixiert wurde, so wird ein neuer Tetromino zufällig aus dem zuvor initialisierten Feld ausgewählt</w:t>
      </w:r>
      <w:r w:rsidR="007B24C3">
        <w:t>.</w:t>
      </w:r>
      <w:r w:rsidR="000B71A5">
        <w:t xml:space="preserve"> Die fixierten Blöcke werden mit Hilfe eines 2-Dimensionalen Feldes abgebildet. Dabei stehen die Indizes für eine Koordinate eines Blockes.</w:t>
      </w:r>
      <w:r w:rsidR="006C2244">
        <w:t xml:space="preserve"> </w:t>
      </w:r>
    </w:p>
    <w:p w:rsidR="00743E1B" w:rsidRDefault="00743E1B" w:rsidP="00FE7CD4">
      <w:pPr>
        <w:ind w:left="360"/>
        <w:jc w:val="both"/>
      </w:pPr>
    </w:p>
    <w:p w:rsidR="00743E1B" w:rsidRDefault="00743E1B" w:rsidP="00FE7CD4">
      <w:pPr>
        <w:ind w:left="360"/>
        <w:jc w:val="both"/>
      </w:pPr>
      <w:r>
        <w:t xml:space="preserve">Wichtig beim Anlegen </w:t>
      </w:r>
      <w:r w:rsidR="0033095F">
        <w:t>eines</w:t>
      </w:r>
      <w:r>
        <w:t xml:space="preserve"> Tetrominos </w:t>
      </w:r>
      <w:r w:rsidR="0033095F">
        <w:t>ist es, dass der erste Eintrag im Positionen-Feld immer der Block ist, der den Mittelpunkt des Steines angibt.</w:t>
      </w:r>
    </w:p>
    <w:p w:rsidR="000D1F9D" w:rsidRDefault="000D1F9D" w:rsidP="00FE7CD4">
      <w:pPr>
        <w:ind w:left="360"/>
        <w:jc w:val="both"/>
      </w:pPr>
    </w:p>
    <w:p w:rsidR="006A0ECC" w:rsidRDefault="000D1F9D" w:rsidP="006A0ECC">
      <w:pPr>
        <w:ind w:left="360"/>
        <w:jc w:val="both"/>
      </w:pPr>
      <w:r>
        <w:t xml:space="preserve">Das Drehen der Tetrominos wurde mit einer Rotations-Matrix durchgeführt. </w:t>
      </w:r>
      <w:r w:rsidR="00B652F3">
        <w:t xml:space="preserve">Um eine solche Matrix auf einen Block anwenden zu können, muss dieser jedoch in den Ursprung verschoben werden. </w:t>
      </w:r>
      <w:r w:rsidR="00CB2632">
        <w:t xml:space="preserve">Im Anschluss kann die Rotationsmatrix angewandt werden. Zu guter Letzt muss der Tetromino wieder an die Ursprüngliche Position geschoben werden. </w:t>
      </w:r>
    </w:p>
    <w:p w:rsidR="006A0ECC" w:rsidRDefault="006A0ECC" w:rsidP="006A0ECC">
      <w:pPr>
        <w:ind w:left="360"/>
        <w:jc w:val="both"/>
      </w:pPr>
    </w:p>
    <w:p w:rsidR="006A0ECC" w:rsidRDefault="006A0ECC" w:rsidP="006A0ECC">
      <w:pPr>
        <w:ind w:left="360"/>
        <w:jc w:val="both"/>
      </w:pPr>
      <w:r>
        <w:t xml:space="preserve">Immer wenn ein Tetromino fixiert wird, so wird überprüft ob eine Zeile vollständig mit Blöcken befüllt ist. </w:t>
      </w:r>
      <w:r w:rsidR="00661228">
        <w:t xml:space="preserve">Ist dies der Fall, so wird diese Gelöscht indem </w:t>
      </w:r>
      <w:r w:rsidR="006B150D">
        <w:t>sie</w:t>
      </w:r>
      <w:r w:rsidR="00661228">
        <w:t xml:space="preserve"> mit der </w:t>
      </w:r>
      <w:r w:rsidR="00720C1A">
        <w:t>N</w:t>
      </w:r>
      <w:r w:rsidR="00DB5506">
        <w:t>achfolgenden</w:t>
      </w:r>
      <w:r w:rsidR="00661228">
        <w:t xml:space="preserve"> überschrieben wird. </w:t>
      </w:r>
      <w:r w:rsidR="00FE2AFB">
        <w:t xml:space="preserve">Das Spiel ist beendet, wenn die erste Position, die ein Stein einnehmen würde bereits ungültig ist. </w:t>
      </w:r>
    </w:p>
    <w:p w:rsidR="00C201BD" w:rsidRDefault="00C201BD" w:rsidP="006A0ECC">
      <w:pPr>
        <w:ind w:left="360"/>
        <w:jc w:val="both"/>
      </w:pPr>
    </w:p>
    <w:p w:rsidR="00C201BD" w:rsidRDefault="00C201BD" w:rsidP="006A0ECC">
      <w:pPr>
        <w:ind w:left="360"/>
        <w:jc w:val="both"/>
      </w:pPr>
      <w:r>
        <w:t>Um die Geschwindigkeit während des Spieles zu erhöhen, wird das Timer-Intervall veringert.</w:t>
      </w:r>
    </w:p>
    <w:p w:rsidR="00FA2A19" w:rsidRPr="00F0375D" w:rsidRDefault="00FA2A19" w:rsidP="006A0ECC">
      <w:pPr>
        <w:ind w:left="360"/>
        <w:jc w:val="both"/>
        <w:rPr>
          <w:b/>
          <w:bCs/>
          <w:u w:val="single"/>
        </w:rPr>
      </w:pPr>
    </w:p>
    <w:p w:rsidR="00FA2A19" w:rsidRDefault="00FA2A19" w:rsidP="004674C2">
      <w:pPr>
        <w:ind w:left="1416" w:hanging="1056"/>
        <w:jc w:val="both"/>
      </w:pPr>
      <w:r w:rsidRPr="00F0375D">
        <w:rPr>
          <w:b/>
          <w:bCs/>
          <w:u w:val="single"/>
        </w:rPr>
        <w:t>Hinweis:</w:t>
      </w:r>
      <w:r>
        <w:t xml:space="preserve"> </w:t>
      </w:r>
      <w:r w:rsidR="004674C2">
        <w:tab/>
      </w:r>
      <w:r>
        <w:t xml:space="preserve">Aufgrund der Tatsache, dass ich auf einem MAC entwickle, wurde die GLFW Bibliothek </w:t>
      </w:r>
      <w:r w:rsidR="00900A8A">
        <w:t>G</w:t>
      </w:r>
      <w:r>
        <w:t xml:space="preserve">lobal auf meinem System mit dem Package Manager </w:t>
      </w:r>
      <w:r w:rsidRPr="005E1F9F">
        <w:rPr>
          <w:i/>
          <w:iCs/>
        </w:rPr>
        <w:t>brew</w:t>
      </w:r>
      <w:r>
        <w:t xml:space="preserve"> installiert. </w:t>
      </w:r>
    </w:p>
    <w:p w:rsidR="00FE177B" w:rsidRDefault="00FE177B" w:rsidP="00EF50D4">
      <w:pPr>
        <w:ind w:left="360"/>
      </w:pPr>
    </w:p>
    <w:p w:rsidR="00EF50D4" w:rsidRDefault="004C18A0" w:rsidP="00EF50D4">
      <w:pPr>
        <w:ind w:left="360"/>
      </w:pPr>
      <w:r>
        <w:t xml:space="preserve"> </w:t>
      </w:r>
    </w:p>
    <w:p w:rsidR="000E0818" w:rsidRDefault="000E081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384E3E" w:rsidRDefault="00384E3E" w:rsidP="00384E3E">
      <w:pPr>
        <w:pStyle w:val="berschrift2"/>
        <w:numPr>
          <w:ilvl w:val="1"/>
          <w:numId w:val="2"/>
        </w:numPr>
      </w:pPr>
      <w:bookmarkStart w:id="2" w:name="_Toc25527992"/>
      <w:r>
        <w:lastRenderedPageBreak/>
        <w:t>Code</w:t>
      </w:r>
      <w:bookmarkEnd w:id="2"/>
    </w:p>
    <w:p w:rsidR="00384E3E" w:rsidRDefault="00384E3E" w:rsidP="00311D8F">
      <w:pPr>
        <w:ind w:left="360"/>
      </w:pPr>
    </w:p>
    <w:tbl>
      <w:tblPr>
        <w:tblStyle w:val="Tabellenraster"/>
        <w:tblW w:w="0" w:type="auto"/>
        <w:tblInd w:w="360" w:type="dxa"/>
        <w:tblLook w:val="04A0" w:firstRow="1" w:lastRow="0" w:firstColumn="1" w:lastColumn="0" w:noHBand="0" w:noVBand="1"/>
      </w:tblPr>
      <w:tblGrid>
        <w:gridCol w:w="8702"/>
      </w:tblGrid>
      <w:tr w:rsidR="0042663E" w:rsidTr="0042663E">
        <w:tc>
          <w:tcPr>
            <w:tcW w:w="9062" w:type="dxa"/>
          </w:tcPr>
          <w:p w:rsidR="0042663E" w:rsidRDefault="0042663E" w:rsidP="00311D8F">
            <w:r>
              <w:t>Types.h</w:t>
            </w:r>
          </w:p>
        </w:tc>
      </w:tr>
      <w:tr w:rsidR="0042663E" w:rsidRPr="00FA2A19" w:rsidTr="0042663E">
        <w:tc>
          <w:tcPr>
            <w:tcW w:w="9062" w:type="dxa"/>
          </w:tcPr>
          <w:p w:rsidR="00A05671" w:rsidRPr="00161248" w:rsidRDefault="00A05671" w:rsidP="00A05671">
            <w:pPr>
              <w:pStyle w:val="HTMLVorformatiert"/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161248">
              <w:rPr>
                <w:rFonts w:ascii="Menlo" w:hAnsi="Menlo" w:cs="Menlo"/>
                <w:color w:val="808000"/>
                <w:sz w:val="18"/>
                <w:szCs w:val="18"/>
                <w:lang w:val="en-US"/>
              </w:rPr>
              <w:t xml:space="preserve">#ifndef </w:t>
            </w:r>
            <w:r w:rsidRPr="00161248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TYPES_H</w:t>
            </w:r>
            <w:r w:rsidRPr="00161248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br/>
            </w:r>
            <w:r w:rsidRPr="00161248">
              <w:rPr>
                <w:rFonts w:ascii="Menlo" w:hAnsi="Menlo" w:cs="Menlo"/>
                <w:color w:val="808000"/>
                <w:sz w:val="18"/>
                <w:szCs w:val="18"/>
                <w:lang w:val="en-US"/>
              </w:rPr>
              <w:t xml:space="preserve">#define </w:t>
            </w:r>
            <w:r w:rsidRPr="00161248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TYPES_H</w:t>
            </w:r>
            <w:r w:rsidRPr="00161248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br/>
            </w:r>
            <w:r w:rsidRPr="00161248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br/>
            </w:r>
            <w:r w:rsidRPr="00161248">
              <w:rPr>
                <w:rFonts w:ascii="Menlo" w:hAnsi="Menlo" w:cs="Menlo"/>
                <w:color w:val="808000"/>
                <w:sz w:val="18"/>
                <w:szCs w:val="18"/>
                <w:lang w:val="en-US"/>
              </w:rPr>
              <w:t xml:space="preserve">#define </w:t>
            </w:r>
            <w:r w:rsidRPr="00161248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 xml:space="preserve">NUMBER_OF_TETROMINOS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7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br/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br/>
            </w:r>
            <w:r w:rsidRPr="00161248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typedef </w:t>
            </w:r>
            <w:r w:rsidRPr="00161248">
              <w:rPr>
                <w:rFonts w:ascii="Menlo" w:hAnsi="Menlo" w:cs="Menlo"/>
                <w:b/>
                <w:bCs/>
                <w:color w:val="008080"/>
                <w:sz w:val="18"/>
                <w:szCs w:val="18"/>
                <w:lang w:val="en-US"/>
              </w:rPr>
              <w:t xml:space="preserve">enum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{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</w:t>
            </w:r>
            <w:r w:rsidRPr="00161248"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  <w:lang w:val="en-US"/>
              </w:rPr>
              <w:t>color_black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</w:t>
            </w:r>
            <w:r w:rsidRPr="00161248"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  <w:lang w:val="en-US"/>
              </w:rPr>
              <w:t xml:space="preserve">color_red    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=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0x0000FFU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</w:t>
            </w:r>
            <w:r w:rsidRPr="00161248"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  <w:lang w:val="en-US"/>
              </w:rPr>
              <w:t xml:space="preserve">color_green  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=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0x00FF00U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</w:t>
            </w:r>
            <w:r w:rsidRPr="00161248"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  <w:lang w:val="en-US"/>
              </w:rPr>
              <w:t xml:space="preserve">color_blue   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=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0xFF0000U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</w:t>
            </w:r>
            <w:r w:rsidRPr="00161248"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  <w:lang w:val="en-US"/>
              </w:rPr>
              <w:t xml:space="preserve">color_orange 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=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0x0095FFU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</w:t>
            </w:r>
            <w:r w:rsidRPr="00161248"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  <w:lang w:val="en-US"/>
              </w:rPr>
              <w:t xml:space="preserve">color_yellow 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= </w:t>
            </w:r>
            <w:r w:rsidRPr="00161248"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  <w:lang w:val="en-US"/>
              </w:rPr>
              <w:t xml:space="preserve">color_red  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| </w:t>
            </w:r>
            <w:r w:rsidRPr="00161248"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  <w:lang w:val="en-US"/>
              </w:rPr>
              <w:t>color_green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</w:t>
            </w:r>
            <w:r w:rsidRPr="00161248"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  <w:lang w:val="en-US"/>
              </w:rPr>
              <w:t xml:space="preserve">color_magenta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= </w:t>
            </w:r>
            <w:r w:rsidRPr="00161248"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  <w:lang w:val="en-US"/>
              </w:rPr>
              <w:t xml:space="preserve">color_red  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| </w:t>
            </w:r>
            <w:r w:rsidRPr="00161248"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  <w:lang w:val="en-US"/>
              </w:rPr>
              <w:t>color_blue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</w:t>
            </w:r>
            <w:r w:rsidRPr="00161248"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  <w:lang w:val="en-US"/>
              </w:rPr>
              <w:t xml:space="preserve">color_cyan   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= </w:t>
            </w:r>
            <w:r w:rsidRPr="00161248"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  <w:lang w:val="en-US"/>
              </w:rPr>
              <w:t xml:space="preserve">color_green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| </w:t>
            </w:r>
            <w:r w:rsidRPr="00161248"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  <w:lang w:val="en-US"/>
              </w:rPr>
              <w:t>color_blue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</w:t>
            </w:r>
            <w:r w:rsidRPr="00161248"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  <w:lang w:val="en-US"/>
              </w:rPr>
              <w:t xml:space="preserve">color_white  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= </w:t>
            </w:r>
            <w:r w:rsidRPr="00161248"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  <w:lang w:val="en-US"/>
              </w:rPr>
              <w:t xml:space="preserve">color_red  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| </w:t>
            </w:r>
            <w:r w:rsidRPr="00161248"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  <w:lang w:val="en-US"/>
              </w:rPr>
              <w:t xml:space="preserve">color_green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| </w:t>
            </w:r>
            <w:r w:rsidRPr="00161248"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  <w:lang w:val="en-US"/>
              </w:rPr>
              <w:t>color_blue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} </w:t>
            </w:r>
            <w:r w:rsidRPr="00161248">
              <w:rPr>
                <w:rFonts w:ascii="Menlo" w:hAnsi="Menlo" w:cs="Menlo"/>
                <w:color w:val="371F80"/>
                <w:sz w:val="18"/>
                <w:szCs w:val="18"/>
                <w:lang w:val="en-US"/>
              </w:rPr>
              <w:t>color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161248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typedef struct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{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</w:t>
            </w:r>
            <w:r w:rsidRPr="00161248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int </w:t>
            </w:r>
            <w:r w:rsidRPr="00161248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x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, </w:t>
            </w:r>
            <w:r w:rsidRPr="00161248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y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} </w:t>
            </w:r>
            <w:r w:rsidRPr="00161248">
              <w:rPr>
                <w:rFonts w:ascii="Menlo" w:hAnsi="Menlo" w:cs="Menlo"/>
                <w:color w:val="371F80"/>
                <w:sz w:val="18"/>
                <w:szCs w:val="18"/>
                <w:lang w:val="en-US"/>
              </w:rPr>
              <w:t>position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161248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typedef struct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{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Pr="00161248">
              <w:rPr>
                <w:rFonts w:ascii="Menlo" w:hAnsi="Menlo" w:cs="Menlo"/>
                <w:color w:val="371F80"/>
                <w:sz w:val="18"/>
                <w:szCs w:val="18"/>
                <w:lang w:val="en-US"/>
              </w:rPr>
              <w:t xml:space="preserve">color </w:t>
            </w:r>
            <w:r w:rsidRPr="00161248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color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Pr="00161248">
              <w:rPr>
                <w:rFonts w:ascii="Menlo" w:hAnsi="Menlo" w:cs="Menlo"/>
                <w:color w:val="371F80"/>
                <w:sz w:val="18"/>
                <w:szCs w:val="18"/>
                <w:lang w:val="en-US"/>
              </w:rPr>
              <w:t xml:space="preserve">position </w:t>
            </w:r>
            <w:r w:rsidRPr="00161248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positions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[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4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];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} </w:t>
            </w:r>
            <w:r w:rsidRPr="00161248">
              <w:rPr>
                <w:rFonts w:ascii="Menlo" w:hAnsi="Menlo" w:cs="Menlo"/>
                <w:color w:val="371F80"/>
                <w:sz w:val="18"/>
                <w:szCs w:val="18"/>
                <w:lang w:val="en-US"/>
              </w:rPr>
              <w:t>tetromino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161248">
              <w:rPr>
                <w:rFonts w:ascii="Menlo" w:hAnsi="Menlo" w:cs="Menlo"/>
                <w:color w:val="371F80"/>
                <w:sz w:val="18"/>
                <w:szCs w:val="18"/>
                <w:lang w:val="en-US"/>
              </w:rPr>
              <w:t xml:space="preserve">tetromino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tetromino_blocks[</w:t>
            </w:r>
            <w:r w:rsidRPr="00161248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NUMBER_OF_TETROMINOS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];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161248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t>/*----------------------------------------------------*/</w:t>
            </w:r>
            <w:r w:rsidRPr="00161248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</w:r>
            <w:r w:rsidRPr="00161248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</w:r>
            <w:r w:rsidRPr="00161248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void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init_tetromino();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161248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void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render_tetromino(</w:t>
            </w:r>
            <w:r w:rsidRPr="00161248">
              <w:rPr>
                <w:rFonts w:ascii="Menlo" w:hAnsi="Menlo" w:cs="Menlo"/>
                <w:color w:val="371F80"/>
                <w:sz w:val="18"/>
                <w:szCs w:val="18"/>
                <w:lang w:val="en-US"/>
              </w:rPr>
              <w:t xml:space="preserve">tetromino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*curr_tetro);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161248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void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render_quad(</w:t>
            </w:r>
            <w:r w:rsidRPr="00161248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const </w:t>
            </w:r>
            <w:r w:rsidRPr="00161248">
              <w:rPr>
                <w:rFonts w:ascii="Menlo" w:hAnsi="Menlo" w:cs="Menlo"/>
                <w:color w:val="371F80"/>
                <w:sz w:val="18"/>
                <w:szCs w:val="18"/>
                <w:lang w:val="en-US"/>
              </w:rPr>
              <w:t xml:space="preserve">position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* pos, </w:t>
            </w:r>
            <w:r w:rsidRPr="00161248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const </w:t>
            </w:r>
            <w:r w:rsidRPr="00161248">
              <w:rPr>
                <w:rFonts w:ascii="Menlo" w:hAnsi="Menlo" w:cs="Menlo"/>
                <w:color w:val="371F80"/>
                <w:sz w:val="18"/>
                <w:szCs w:val="18"/>
                <w:lang w:val="en-US"/>
              </w:rPr>
              <w:t xml:space="preserve">color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* color);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161248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t>/*----------------------------------------------------*/</w:t>
            </w:r>
            <w:r w:rsidRPr="00161248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</w:r>
            <w:r w:rsidRPr="00161248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</w:r>
            <w:r w:rsidRPr="00161248">
              <w:rPr>
                <w:rFonts w:ascii="Menlo" w:hAnsi="Menlo" w:cs="Menlo"/>
                <w:color w:val="808000"/>
                <w:sz w:val="18"/>
                <w:szCs w:val="18"/>
                <w:lang w:val="en-US"/>
              </w:rPr>
              <w:t>#endif</w:t>
            </w:r>
          </w:p>
          <w:p w:rsidR="0042663E" w:rsidRPr="00161248" w:rsidRDefault="0042663E" w:rsidP="00311D8F">
            <w:pPr>
              <w:rPr>
                <w:lang w:val="en-US"/>
              </w:rPr>
            </w:pPr>
          </w:p>
        </w:tc>
      </w:tr>
    </w:tbl>
    <w:p w:rsidR="00311D8F" w:rsidRPr="00161248" w:rsidRDefault="00311D8F" w:rsidP="00311D8F">
      <w:pPr>
        <w:ind w:left="360"/>
        <w:rPr>
          <w:lang w:val="en-US"/>
        </w:rPr>
      </w:pPr>
    </w:p>
    <w:tbl>
      <w:tblPr>
        <w:tblStyle w:val="Tabellenraster"/>
        <w:tblW w:w="0" w:type="auto"/>
        <w:tblInd w:w="360" w:type="dxa"/>
        <w:tblLook w:val="04A0" w:firstRow="1" w:lastRow="0" w:firstColumn="1" w:lastColumn="0" w:noHBand="0" w:noVBand="1"/>
      </w:tblPr>
      <w:tblGrid>
        <w:gridCol w:w="8702"/>
      </w:tblGrid>
      <w:tr w:rsidR="0042663E" w:rsidTr="0042663E">
        <w:tc>
          <w:tcPr>
            <w:tcW w:w="9062" w:type="dxa"/>
          </w:tcPr>
          <w:p w:rsidR="0042663E" w:rsidRDefault="0042663E" w:rsidP="00311D8F">
            <w:r>
              <w:t>Types.c</w:t>
            </w:r>
          </w:p>
        </w:tc>
      </w:tr>
      <w:tr w:rsidR="0042663E" w:rsidTr="0042663E">
        <w:tc>
          <w:tcPr>
            <w:tcW w:w="9062" w:type="dxa"/>
          </w:tcPr>
          <w:p w:rsidR="00161248" w:rsidRPr="00161248" w:rsidRDefault="00161248" w:rsidP="00161248">
            <w:pPr>
              <w:pStyle w:val="HTMLVorformatiert"/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61248">
              <w:rPr>
                <w:rFonts w:ascii="Menlo" w:hAnsi="Menlo" w:cs="Menlo"/>
                <w:color w:val="808000"/>
                <w:sz w:val="18"/>
                <w:szCs w:val="18"/>
              </w:rPr>
              <w:t xml:space="preserve">#include </w:t>
            </w:r>
            <w:r w:rsidRPr="00161248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&lt;assert.h&gt;</w:t>
            </w:r>
            <w:r w:rsidRPr="00161248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</w:r>
            <w:r w:rsidRPr="00161248">
              <w:rPr>
                <w:rFonts w:ascii="Menlo" w:hAnsi="Menlo" w:cs="Menlo"/>
                <w:color w:val="808000"/>
                <w:sz w:val="18"/>
                <w:szCs w:val="18"/>
              </w:rPr>
              <w:t xml:space="preserve">#include </w:t>
            </w:r>
            <w:r w:rsidRPr="00161248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&lt;GLFW/glfw3.h&gt;</w:t>
            </w:r>
            <w:r w:rsidRPr="00161248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</w:r>
            <w:r w:rsidRPr="00161248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</w:r>
            <w:r w:rsidRPr="00161248">
              <w:rPr>
                <w:rFonts w:ascii="Menlo" w:hAnsi="Menlo" w:cs="Menlo"/>
                <w:color w:val="808000"/>
                <w:sz w:val="18"/>
                <w:szCs w:val="18"/>
              </w:rPr>
              <w:t xml:space="preserve">#include </w:t>
            </w:r>
            <w:r w:rsidRPr="00161248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"types.h"</w:t>
            </w:r>
            <w:r w:rsidRPr="00161248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</w:r>
            <w:r w:rsidRPr="00161248">
              <w:rPr>
                <w:rFonts w:ascii="Menlo" w:hAnsi="Menlo" w:cs="Menlo"/>
                <w:color w:val="808000"/>
                <w:sz w:val="18"/>
                <w:szCs w:val="18"/>
              </w:rPr>
              <w:t xml:space="preserve">#include </w:t>
            </w:r>
            <w:r w:rsidRPr="00161248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"./gameboard.h"</w:t>
            </w:r>
            <w:r w:rsidRPr="00161248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</w:r>
            <w:r w:rsidRPr="00161248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</w:r>
            <w:r w:rsidRPr="00161248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/*---------------------------------------------------------------------*/</w:t>
            </w:r>
            <w:r w:rsidRPr="00161248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161248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161248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void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render_quad(</w:t>
            </w:r>
            <w:r w:rsidRPr="00161248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const </w:t>
            </w:r>
            <w:r w:rsidRPr="00161248">
              <w:rPr>
                <w:rFonts w:ascii="Menlo" w:hAnsi="Menlo" w:cs="Menlo"/>
                <w:color w:val="371F80"/>
                <w:sz w:val="18"/>
                <w:szCs w:val="18"/>
              </w:rPr>
              <w:t xml:space="preserve">position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* pos, </w:t>
            </w:r>
            <w:r w:rsidRPr="00161248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const </w:t>
            </w:r>
            <w:r w:rsidRPr="00161248">
              <w:rPr>
                <w:rFonts w:ascii="Menlo" w:hAnsi="Menlo" w:cs="Menlo"/>
                <w:color w:val="371F80"/>
                <w:sz w:val="18"/>
                <w:szCs w:val="18"/>
              </w:rPr>
              <w:t xml:space="preserve">color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* color) {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</w:t>
            </w:r>
            <w:r w:rsidRPr="00161248">
              <w:rPr>
                <w:rFonts w:ascii="Menlo" w:hAnsi="Menlo" w:cs="Menlo"/>
                <w:b/>
                <w:bCs/>
                <w:color w:val="1F542E"/>
                <w:sz w:val="18"/>
                <w:szCs w:val="18"/>
              </w:rPr>
              <w:t>assert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(pos);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</w:t>
            </w:r>
            <w:r w:rsidRPr="00161248">
              <w:rPr>
                <w:rFonts w:ascii="Menlo" w:hAnsi="Menlo" w:cs="Menlo"/>
                <w:b/>
                <w:bCs/>
                <w:color w:val="1F542E"/>
                <w:sz w:val="18"/>
                <w:szCs w:val="18"/>
              </w:rPr>
              <w:t>assert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(color);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</w:t>
            </w:r>
            <w:r w:rsidRPr="00161248">
              <w:rPr>
                <w:rFonts w:ascii="Menlo" w:hAnsi="Menlo" w:cs="Menlo"/>
                <w:b/>
                <w:bCs/>
                <w:color w:val="1F542E"/>
                <w:sz w:val="18"/>
                <w:szCs w:val="18"/>
              </w:rPr>
              <w:t>static_assert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161248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sizeof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(*color) ==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>4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161248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"detected unexpected size for colors"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glColor3ubv((</w:t>
            </w:r>
            <w:r w:rsidRPr="00161248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unsigned char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*)color);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glBegin(</w:t>
            </w:r>
            <w:r w:rsidRPr="00161248">
              <w:rPr>
                <w:rFonts w:ascii="Menlo" w:hAnsi="Menlo" w:cs="Menlo"/>
                <w:b/>
                <w:bCs/>
                <w:color w:val="1F542E"/>
                <w:sz w:val="18"/>
                <w:szCs w:val="18"/>
              </w:rPr>
              <w:t>GL_QUADS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); {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glVertex2f(pos-&gt;</w:t>
            </w:r>
            <w:r w:rsidRPr="00161248">
              <w:rPr>
                <w:rFonts w:ascii="Menlo" w:hAnsi="Menlo" w:cs="Menlo"/>
                <w:color w:val="660E7A"/>
                <w:sz w:val="18"/>
                <w:szCs w:val="18"/>
              </w:rPr>
              <w:t xml:space="preserve">x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+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>0.025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,     pos-&gt;</w:t>
            </w:r>
            <w:r w:rsidRPr="00161248">
              <w:rPr>
                <w:rFonts w:ascii="Menlo" w:hAnsi="Menlo" w:cs="Menlo"/>
                <w:color w:val="660E7A"/>
                <w:sz w:val="18"/>
                <w:szCs w:val="18"/>
              </w:rPr>
              <w:t>y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+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>0.025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glVertex2f(pos-&gt;</w:t>
            </w:r>
            <w:r w:rsidRPr="00161248">
              <w:rPr>
                <w:rFonts w:ascii="Menlo" w:hAnsi="Menlo" w:cs="Menlo"/>
                <w:color w:val="660E7A"/>
                <w:sz w:val="18"/>
                <w:szCs w:val="18"/>
              </w:rPr>
              <w:t xml:space="preserve">x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+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>0.025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,     pos-&gt;</w:t>
            </w:r>
            <w:r w:rsidRPr="00161248">
              <w:rPr>
                <w:rFonts w:ascii="Menlo" w:hAnsi="Menlo" w:cs="Menlo"/>
                <w:color w:val="660E7A"/>
                <w:sz w:val="18"/>
                <w:szCs w:val="18"/>
              </w:rPr>
              <w:t xml:space="preserve">y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+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>0.975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glVertex2f(pos-&gt;</w:t>
            </w:r>
            <w:r w:rsidRPr="00161248">
              <w:rPr>
                <w:rFonts w:ascii="Menlo" w:hAnsi="Menlo" w:cs="Menlo"/>
                <w:color w:val="660E7A"/>
                <w:sz w:val="18"/>
                <w:szCs w:val="18"/>
              </w:rPr>
              <w:t xml:space="preserve">x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+ +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>0.975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, pos-&gt;</w:t>
            </w:r>
            <w:r w:rsidRPr="00161248">
              <w:rPr>
                <w:rFonts w:ascii="Menlo" w:hAnsi="Menlo" w:cs="Menlo"/>
                <w:color w:val="660E7A"/>
                <w:sz w:val="18"/>
                <w:szCs w:val="18"/>
              </w:rPr>
              <w:t xml:space="preserve">y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+ +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>0.975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glVertex2f(pos-&gt;</w:t>
            </w:r>
            <w:r w:rsidRPr="00161248">
              <w:rPr>
                <w:rFonts w:ascii="Menlo" w:hAnsi="Menlo" w:cs="Menlo"/>
                <w:color w:val="660E7A"/>
                <w:sz w:val="18"/>
                <w:szCs w:val="18"/>
              </w:rPr>
              <w:t xml:space="preserve">x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+ +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>0.975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, pos-&gt;</w:t>
            </w:r>
            <w:r w:rsidRPr="00161248">
              <w:rPr>
                <w:rFonts w:ascii="Menlo" w:hAnsi="Menlo" w:cs="Menlo"/>
                <w:color w:val="660E7A"/>
                <w:sz w:val="18"/>
                <w:szCs w:val="18"/>
              </w:rPr>
              <w:t xml:space="preserve">y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+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>0.025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} glEnd();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>}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161248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/*---------------------------------------------------------------------*/</w:t>
            </w:r>
            <w:r w:rsidRPr="00161248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161248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lastRenderedPageBreak/>
              <w:br/>
            </w:r>
            <w:r w:rsidRPr="00161248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void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init_tetromino() {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161248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/* J */</w:t>
            </w:r>
            <w:r w:rsidRPr="00161248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161248">
              <w:rPr>
                <w:rFonts w:ascii="Menlo" w:hAnsi="Menlo" w:cs="Menlo"/>
                <w:color w:val="371F80"/>
                <w:sz w:val="18"/>
                <w:szCs w:val="18"/>
              </w:rPr>
              <w:t xml:space="preserve">tetromino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tetro1 = {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161248"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color_blue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.</w:t>
            </w:r>
            <w:r w:rsidRPr="00161248">
              <w:rPr>
                <w:rFonts w:ascii="Menlo" w:hAnsi="Menlo" w:cs="Menlo"/>
                <w:color w:val="660E7A"/>
                <w:sz w:val="18"/>
                <w:szCs w:val="18"/>
              </w:rPr>
              <w:t>positions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>0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] = {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2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2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},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.</w:t>
            </w:r>
            <w:r w:rsidRPr="00161248">
              <w:rPr>
                <w:rFonts w:ascii="Menlo" w:hAnsi="Menlo" w:cs="Menlo"/>
                <w:color w:val="660E7A"/>
                <w:sz w:val="18"/>
                <w:szCs w:val="18"/>
              </w:rPr>
              <w:t>positions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>1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] = {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1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1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},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.</w:t>
            </w:r>
            <w:r w:rsidRPr="00161248">
              <w:rPr>
                <w:rFonts w:ascii="Menlo" w:hAnsi="Menlo" w:cs="Menlo"/>
                <w:color w:val="660E7A"/>
                <w:sz w:val="18"/>
                <w:szCs w:val="18"/>
              </w:rPr>
              <w:t>positions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>2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] = {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2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1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},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.</w:t>
            </w:r>
            <w:r w:rsidRPr="00161248">
              <w:rPr>
                <w:rFonts w:ascii="Menlo" w:hAnsi="Menlo" w:cs="Menlo"/>
                <w:color w:val="660E7A"/>
                <w:sz w:val="18"/>
                <w:szCs w:val="18"/>
              </w:rPr>
              <w:t>positions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>3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] = {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2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3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};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161248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/* O */</w:t>
            </w:r>
            <w:r w:rsidRPr="00161248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161248">
              <w:rPr>
                <w:rFonts w:ascii="Menlo" w:hAnsi="Menlo" w:cs="Menlo"/>
                <w:color w:val="371F80"/>
                <w:sz w:val="18"/>
                <w:szCs w:val="18"/>
              </w:rPr>
              <w:t xml:space="preserve">tetromino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tetro2 = {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161248"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color_yellow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.</w:t>
            </w:r>
            <w:r w:rsidRPr="00161248">
              <w:rPr>
                <w:rFonts w:ascii="Menlo" w:hAnsi="Menlo" w:cs="Menlo"/>
                <w:color w:val="660E7A"/>
                <w:sz w:val="18"/>
                <w:szCs w:val="18"/>
              </w:rPr>
              <w:t>positions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>0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] = {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2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2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},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.</w:t>
            </w:r>
            <w:r w:rsidRPr="00161248">
              <w:rPr>
                <w:rFonts w:ascii="Menlo" w:hAnsi="Menlo" w:cs="Menlo"/>
                <w:color w:val="660E7A"/>
                <w:sz w:val="18"/>
                <w:szCs w:val="18"/>
              </w:rPr>
              <w:t>positions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>1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] = {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1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1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},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.</w:t>
            </w:r>
            <w:r w:rsidRPr="00161248">
              <w:rPr>
                <w:rFonts w:ascii="Menlo" w:hAnsi="Menlo" w:cs="Menlo"/>
                <w:color w:val="660E7A"/>
                <w:sz w:val="18"/>
                <w:szCs w:val="18"/>
              </w:rPr>
              <w:t>positions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>2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] = {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1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2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},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.</w:t>
            </w:r>
            <w:r w:rsidRPr="00161248">
              <w:rPr>
                <w:rFonts w:ascii="Menlo" w:hAnsi="Menlo" w:cs="Menlo"/>
                <w:color w:val="660E7A"/>
                <w:sz w:val="18"/>
                <w:szCs w:val="18"/>
              </w:rPr>
              <w:t>positions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>3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] = {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2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1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};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161248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/* S */</w:t>
            </w:r>
            <w:r w:rsidRPr="00161248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161248">
              <w:rPr>
                <w:rFonts w:ascii="Menlo" w:hAnsi="Menlo" w:cs="Menlo"/>
                <w:color w:val="371F80"/>
                <w:sz w:val="18"/>
                <w:szCs w:val="18"/>
              </w:rPr>
              <w:t xml:space="preserve">tetromino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tetro3 = {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161248"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color_green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.</w:t>
            </w:r>
            <w:r w:rsidRPr="00161248">
              <w:rPr>
                <w:rFonts w:ascii="Menlo" w:hAnsi="Menlo" w:cs="Menlo"/>
                <w:color w:val="660E7A"/>
                <w:sz w:val="18"/>
                <w:szCs w:val="18"/>
              </w:rPr>
              <w:t>positions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>0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] = {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1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0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},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.</w:t>
            </w:r>
            <w:r w:rsidRPr="00161248">
              <w:rPr>
                <w:rFonts w:ascii="Menlo" w:hAnsi="Menlo" w:cs="Menlo"/>
                <w:color w:val="660E7A"/>
                <w:sz w:val="18"/>
                <w:szCs w:val="18"/>
              </w:rPr>
              <w:t>positions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>1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] = {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0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0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},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.</w:t>
            </w:r>
            <w:r w:rsidRPr="00161248">
              <w:rPr>
                <w:rFonts w:ascii="Menlo" w:hAnsi="Menlo" w:cs="Menlo"/>
                <w:color w:val="660E7A"/>
                <w:sz w:val="18"/>
                <w:szCs w:val="18"/>
              </w:rPr>
              <w:t>positions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>2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] = {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1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1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},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.</w:t>
            </w:r>
            <w:r w:rsidRPr="00161248">
              <w:rPr>
                <w:rFonts w:ascii="Menlo" w:hAnsi="Menlo" w:cs="Menlo"/>
                <w:color w:val="660E7A"/>
                <w:sz w:val="18"/>
                <w:szCs w:val="18"/>
              </w:rPr>
              <w:t>positions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>3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] = {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2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1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};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161248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/* Z */</w:t>
            </w:r>
            <w:r w:rsidRPr="00161248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161248">
              <w:rPr>
                <w:rFonts w:ascii="Menlo" w:hAnsi="Menlo" w:cs="Menlo"/>
                <w:color w:val="371F80"/>
                <w:sz w:val="18"/>
                <w:szCs w:val="18"/>
              </w:rPr>
              <w:t xml:space="preserve">tetromino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tetro4 = {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161248"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color_red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.</w:t>
            </w:r>
            <w:r w:rsidRPr="00161248">
              <w:rPr>
                <w:rFonts w:ascii="Menlo" w:hAnsi="Menlo" w:cs="Menlo"/>
                <w:color w:val="660E7A"/>
                <w:sz w:val="18"/>
                <w:szCs w:val="18"/>
              </w:rPr>
              <w:t>positions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>0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] = {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1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0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},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.</w:t>
            </w:r>
            <w:r w:rsidRPr="00161248">
              <w:rPr>
                <w:rFonts w:ascii="Menlo" w:hAnsi="Menlo" w:cs="Menlo"/>
                <w:color w:val="660E7A"/>
                <w:sz w:val="18"/>
                <w:szCs w:val="18"/>
              </w:rPr>
              <w:t>positions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>1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] = {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0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1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},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.</w:t>
            </w:r>
            <w:r w:rsidRPr="00161248">
              <w:rPr>
                <w:rFonts w:ascii="Menlo" w:hAnsi="Menlo" w:cs="Menlo"/>
                <w:color w:val="660E7A"/>
                <w:sz w:val="18"/>
                <w:szCs w:val="18"/>
              </w:rPr>
              <w:t>positions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>2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] = {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1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1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},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.</w:t>
            </w:r>
            <w:r w:rsidRPr="00161248">
              <w:rPr>
                <w:rFonts w:ascii="Menlo" w:hAnsi="Menlo" w:cs="Menlo"/>
                <w:color w:val="660E7A"/>
                <w:sz w:val="18"/>
                <w:szCs w:val="18"/>
              </w:rPr>
              <w:t>positions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>3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] = {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2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0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};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161248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/* I */</w:t>
            </w:r>
            <w:r w:rsidRPr="00161248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161248">
              <w:rPr>
                <w:rFonts w:ascii="Menlo" w:hAnsi="Menlo" w:cs="Menlo"/>
                <w:color w:val="371F80"/>
                <w:sz w:val="18"/>
                <w:szCs w:val="18"/>
              </w:rPr>
              <w:t xml:space="preserve">tetromino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tetro5 = {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161248"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color_cyan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.</w:t>
            </w:r>
            <w:r w:rsidRPr="00161248">
              <w:rPr>
                <w:rFonts w:ascii="Menlo" w:hAnsi="Menlo" w:cs="Menlo"/>
                <w:color w:val="660E7A"/>
                <w:sz w:val="18"/>
                <w:szCs w:val="18"/>
              </w:rPr>
              <w:t>positions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>0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] = {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2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1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},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.</w:t>
            </w:r>
            <w:r w:rsidRPr="00161248">
              <w:rPr>
                <w:rFonts w:ascii="Menlo" w:hAnsi="Menlo" w:cs="Menlo"/>
                <w:color w:val="660E7A"/>
                <w:sz w:val="18"/>
                <w:szCs w:val="18"/>
              </w:rPr>
              <w:t>positions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>1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] = {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1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1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},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.</w:t>
            </w:r>
            <w:r w:rsidRPr="00161248">
              <w:rPr>
                <w:rFonts w:ascii="Menlo" w:hAnsi="Menlo" w:cs="Menlo"/>
                <w:color w:val="660E7A"/>
                <w:sz w:val="18"/>
                <w:szCs w:val="18"/>
              </w:rPr>
              <w:t>positions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>2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] = {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3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1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},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.</w:t>
            </w:r>
            <w:r w:rsidRPr="00161248">
              <w:rPr>
                <w:rFonts w:ascii="Menlo" w:hAnsi="Menlo" w:cs="Menlo"/>
                <w:color w:val="660E7A"/>
                <w:sz w:val="18"/>
                <w:szCs w:val="18"/>
              </w:rPr>
              <w:t>positions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>3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] = {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4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1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};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161248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/* T */</w:t>
            </w:r>
            <w:r w:rsidRPr="00161248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161248">
              <w:rPr>
                <w:rFonts w:ascii="Menlo" w:hAnsi="Menlo" w:cs="Menlo"/>
                <w:color w:val="371F80"/>
                <w:sz w:val="18"/>
                <w:szCs w:val="18"/>
              </w:rPr>
              <w:t xml:space="preserve">tetromino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tetro6 = {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161248"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color_magenta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.</w:t>
            </w:r>
            <w:r w:rsidRPr="00161248">
              <w:rPr>
                <w:rFonts w:ascii="Menlo" w:hAnsi="Menlo" w:cs="Menlo"/>
                <w:color w:val="660E7A"/>
                <w:sz w:val="18"/>
                <w:szCs w:val="18"/>
              </w:rPr>
              <w:t>positions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>0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] = {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2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1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},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.</w:t>
            </w:r>
            <w:r w:rsidRPr="00161248">
              <w:rPr>
                <w:rFonts w:ascii="Menlo" w:hAnsi="Menlo" w:cs="Menlo"/>
                <w:color w:val="660E7A"/>
                <w:sz w:val="18"/>
                <w:szCs w:val="18"/>
              </w:rPr>
              <w:t>positions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>1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] = {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1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1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},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.</w:t>
            </w:r>
            <w:r w:rsidRPr="00161248">
              <w:rPr>
                <w:rFonts w:ascii="Menlo" w:hAnsi="Menlo" w:cs="Menlo"/>
                <w:color w:val="660E7A"/>
                <w:sz w:val="18"/>
                <w:szCs w:val="18"/>
              </w:rPr>
              <w:t>positions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>2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] = {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3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1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},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.</w:t>
            </w:r>
            <w:r w:rsidRPr="00161248">
              <w:rPr>
                <w:rFonts w:ascii="Menlo" w:hAnsi="Menlo" w:cs="Menlo"/>
                <w:color w:val="660E7A"/>
                <w:sz w:val="18"/>
                <w:szCs w:val="18"/>
              </w:rPr>
              <w:t>positions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>3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] = {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2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2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};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161248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/* L */</w:t>
            </w:r>
            <w:r w:rsidRPr="00161248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161248">
              <w:rPr>
                <w:rFonts w:ascii="Menlo" w:hAnsi="Menlo" w:cs="Menlo"/>
                <w:color w:val="371F80"/>
                <w:sz w:val="18"/>
                <w:szCs w:val="18"/>
              </w:rPr>
              <w:t xml:space="preserve">tetromino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tetro7 = {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161248"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color_orange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.</w:t>
            </w:r>
            <w:r w:rsidRPr="00161248">
              <w:rPr>
                <w:rFonts w:ascii="Menlo" w:hAnsi="Menlo" w:cs="Menlo"/>
                <w:color w:val="660E7A"/>
                <w:sz w:val="18"/>
                <w:szCs w:val="18"/>
              </w:rPr>
              <w:t>positions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>0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] = {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5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11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},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.</w:t>
            </w:r>
            <w:r w:rsidRPr="00161248">
              <w:rPr>
                <w:rFonts w:ascii="Menlo" w:hAnsi="Menlo" w:cs="Menlo"/>
                <w:color w:val="660E7A"/>
                <w:sz w:val="18"/>
                <w:szCs w:val="18"/>
              </w:rPr>
              <w:t>positions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>1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] = {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5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10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},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.</w:t>
            </w:r>
            <w:r w:rsidRPr="00161248">
              <w:rPr>
                <w:rFonts w:ascii="Menlo" w:hAnsi="Menlo" w:cs="Menlo"/>
                <w:color w:val="660E7A"/>
                <w:sz w:val="18"/>
                <w:szCs w:val="18"/>
              </w:rPr>
              <w:t>positions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>2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] = {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5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12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},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.</w:t>
            </w:r>
            <w:r w:rsidRPr="00161248">
              <w:rPr>
                <w:rFonts w:ascii="Menlo" w:hAnsi="Menlo" w:cs="Menlo"/>
                <w:color w:val="660E7A"/>
                <w:sz w:val="18"/>
                <w:szCs w:val="18"/>
              </w:rPr>
              <w:t>positions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>3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] = {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6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 xml:space="preserve">10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};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tetromino_blocks[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>0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] = tetro1;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tetromino_blocks[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>1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] = tetro2;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tetromino_blocks[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>2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] = tetro3;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tetromino_blocks[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>3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] = tetro4;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tetromino_blocks[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>4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] = tetro5;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tetromino_blocks[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>5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] = tetro6;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tetromino_blocks[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>6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] = tetro7;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>}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161248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/*---------------------------------------------------------------------*/</w:t>
            </w:r>
            <w:r w:rsidRPr="00161248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161248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161248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void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render_tetromino(</w:t>
            </w:r>
            <w:r w:rsidRPr="00161248">
              <w:rPr>
                <w:rFonts w:ascii="Menlo" w:hAnsi="Menlo" w:cs="Menlo"/>
                <w:color w:val="371F80"/>
                <w:sz w:val="18"/>
                <w:szCs w:val="18"/>
              </w:rPr>
              <w:t xml:space="preserve">tetromino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*curr_tetro) {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161248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for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161248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i = </w:t>
            </w:r>
            <w:r w:rsidRPr="00161248">
              <w:rPr>
                <w:rFonts w:ascii="Menlo" w:hAnsi="Menlo" w:cs="Menlo"/>
                <w:color w:val="0000FF"/>
                <w:sz w:val="18"/>
                <w:szCs w:val="18"/>
              </w:rPr>
              <w:t>0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; i &lt; </w:t>
            </w:r>
            <w:r w:rsidRPr="00161248">
              <w:rPr>
                <w:rFonts w:ascii="Menlo" w:hAnsi="Menlo" w:cs="Menlo"/>
                <w:b/>
                <w:bCs/>
                <w:color w:val="1F542E"/>
                <w:sz w:val="18"/>
                <w:szCs w:val="18"/>
              </w:rPr>
              <w:t>NUMBER_OF_BLOCKS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; i++) {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render_quad(&amp;(curr_tetro -&gt; </w:t>
            </w:r>
            <w:r w:rsidRPr="00161248">
              <w:rPr>
                <w:rFonts w:ascii="Menlo" w:hAnsi="Menlo" w:cs="Menlo"/>
                <w:color w:val="660E7A"/>
                <w:sz w:val="18"/>
                <w:szCs w:val="18"/>
              </w:rPr>
              <w:t>positions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 xml:space="preserve">[i]), &amp;(curr_tetro -&gt; </w:t>
            </w:r>
            <w:r w:rsidRPr="00161248">
              <w:rPr>
                <w:rFonts w:ascii="Menlo" w:hAnsi="Menlo" w:cs="Menlo"/>
                <w:color w:val="660E7A"/>
                <w:sz w:val="18"/>
                <w:szCs w:val="18"/>
              </w:rPr>
              <w:t>color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t>));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161248">
              <w:rPr>
                <w:rFonts w:ascii="Menlo" w:hAnsi="Menlo" w:cs="Menlo"/>
                <w:color w:val="000000"/>
                <w:sz w:val="18"/>
                <w:szCs w:val="18"/>
              </w:rPr>
              <w:br/>
              <w:t>}</w:t>
            </w:r>
          </w:p>
          <w:p w:rsidR="0042663E" w:rsidRPr="00161248" w:rsidRDefault="0042663E" w:rsidP="00311D8F">
            <w:pPr>
              <w:rPr>
                <w:sz w:val="18"/>
                <w:szCs w:val="18"/>
              </w:rPr>
            </w:pPr>
          </w:p>
        </w:tc>
      </w:tr>
    </w:tbl>
    <w:p w:rsidR="0042663E" w:rsidRDefault="0042663E" w:rsidP="00311D8F">
      <w:pPr>
        <w:ind w:left="360"/>
      </w:pPr>
    </w:p>
    <w:tbl>
      <w:tblPr>
        <w:tblStyle w:val="Tabellenraster"/>
        <w:tblW w:w="0" w:type="auto"/>
        <w:tblInd w:w="360" w:type="dxa"/>
        <w:tblLook w:val="04A0" w:firstRow="1" w:lastRow="0" w:firstColumn="1" w:lastColumn="0" w:noHBand="0" w:noVBand="1"/>
      </w:tblPr>
      <w:tblGrid>
        <w:gridCol w:w="8702"/>
      </w:tblGrid>
      <w:tr w:rsidR="0042663E" w:rsidTr="0042663E">
        <w:tc>
          <w:tcPr>
            <w:tcW w:w="9062" w:type="dxa"/>
          </w:tcPr>
          <w:p w:rsidR="0042663E" w:rsidRDefault="0042663E" w:rsidP="00311D8F">
            <w:r>
              <w:t>Timer.h</w:t>
            </w:r>
          </w:p>
        </w:tc>
      </w:tr>
      <w:tr w:rsidR="0042663E" w:rsidRPr="00FA2A19" w:rsidTr="0042663E">
        <w:tc>
          <w:tcPr>
            <w:tcW w:w="9062" w:type="dxa"/>
          </w:tcPr>
          <w:p w:rsidR="00572EE4" w:rsidRPr="00677BBD" w:rsidRDefault="00572EE4" w:rsidP="00572EE4">
            <w:pPr>
              <w:pStyle w:val="HTMLVorformatiert"/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677BBD">
              <w:rPr>
                <w:rFonts w:ascii="Menlo" w:hAnsi="Menlo" w:cs="Menlo"/>
                <w:color w:val="808000"/>
                <w:sz w:val="18"/>
                <w:szCs w:val="18"/>
                <w:lang w:val="en-US"/>
              </w:rPr>
              <w:t xml:space="preserve">#ifndef </w:t>
            </w:r>
            <w:r w:rsidRPr="00677BBD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TIMER_H</w:t>
            </w:r>
            <w:r w:rsidRPr="00677BBD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br/>
            </w:r>
            <w:r w:rsidRPr="00677BBD">
              <w:rPr>
                <w:rFonts w:ascii="Menlo" w:hAnsi="Menlo" w:cs="Menlo"/>
                <w:color w:val="808000"/>
                <w:sz w:val="18"/>
                <w:szCs w:val="18"/>
                <w:lang w:val="en-US"/>
              </w:rPr>
              <w:t xml:space="preserve">#define </w:t>
            </w:r>
            <w:r w:rsidRPr="00677BBD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TIMER_H</w:t>
            </w:r>
            <w:r w:rsidRPr="00677BBD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br/>
            </w:r>
            <w:r w:rsidRPr="00677BBD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br/>
            </w:r>
            <w:r w:rsidRPr="00677BBD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typedef void</w:t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(*</w:t>
            </w:r>
            <w:r w:rsidRPr="00677BBD">
              <w:rPr>
                <w:rFonts w:ascii="Menlo" w:hAnsi="Menlo" w:cs="Menlo"/>
                <w:color w:val="371F80"/>
                <w:sz w:val="18"/>
                <w:szCs w:val="18"/>
                <w:lang w:val="en-US"/>
              </w:rPr>
              <w:t>timer_callback</w:t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)(</w:t>
            </w:r>
            <w:r w:rsidRPr="00677BBD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void</w:t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677BBD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extern double </w:t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timer_interval;</w:t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677BBD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void </w:t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timer_init(</w:t>
            </w:r>
            <w:r w:rsidRPr="00677BBD">
              <w:rPr>
                <w:rFonts w:ascii="Menlo" w:hAnsi="Menlo" w:cs="Menlo"/>
                <w:color w:val="371F80"/>
                <w:sz w:val="18"/>
                <w:szCs w:val="18"/>
                <w:lang w:val="en-US"/>
              </w:rPr>
              <w:t xml:space="preserve">timer_callback </w:t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func);</w:t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677BBD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void </w:t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timer_test(</w:t>
            </w:r>
            <w:r w:rsidRPr="00677BBD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void</w:t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677BBD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void </w:t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timer_reset(</w:t>
            </w:r>
            <w:r w:rsidRPr="00677BBD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void</w:t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677BBD">
              <w:rPr>
                <w:rFonts w:ascii="Menlo" w:hAnsi="Menlo" w:cs="Menlo"/>
                <w:color w:val="808000"/>
                <w:sz w:val="18"/>
                <w:szCs w:val="18"/>
                <w:lang w:val="en-US"/>
              </w:rPr>
              <w:t>#endif</w:t>
            </w:r>
          </w:p>
          <w:p w:rsidR="0042663E" w:rsidRPr="00677BBD" w:rsidRDefault="0042663E" w:rsidP="00311D8F">
            <w:pPr>
              <w:rPr>
                <w:lang w:val="en-US"/>
              </w:rPr>
            </w:pPr>
          </w:p>
        </w:tc>
      </w:tr>
    </w:tbl>
    <w:p w:rsidR="0042663E" w:rsidRPr="00677BBD" w:rsidRDefault="0042663E" w:rsidP="00311D8F">
      <w:pPr>
        <w:ind w:left="360"/>
        <w:rPr>
          <w:lang w:val="en-US"/>
        </w:rPr>
      </w:pPr>
    </w:p>
    <w:tbl>
      <w:tblPr>
        <w:tblStyle w:val="Tabellenraster"/>
        <w:tblW w:w="0" w:type="auto"/>
        <w:tblInd w:w="360" w:type="dxa"/>
        <w:tblLook w:val="04A0" w:firstRow="1" w:lastRow="0" w:firstColumn="1" w:lastColumn="0" w:noHBand="0" w:noVBand="1"/>
      </w:tblPr>
      <w:tblGrid>
        <w:gridCol w:w="8702"/>
      </w:tblGrid>
      <w:tr w:rsidR="0042663E" w:rsidTr="0042663E">
        <w:tc>
          <w:tcPr>
            <w:tcW w:w="9062" w:type="dxa"/>
          </w:tcPr>
          <w:p w:rsidR="0042663E" w:rsidRDefault="0042663E" w:rsidP="00311D8F">
            <w:r>
              <w:t>Timer.c</w:t>
            </w:r>
          </w:p>
        </w:tc>
      </w:tr>
      <w:tr w:rsidR="0042663E" w:rsidRPr="00FA2A19" w:rsidTr="0042663E">
        <w:tc>
          <w:tcPr>
            <w:tcW w:w="9062" w:type="dxa"/>
          </w:tcPr>
          <w:p w:rsidR="00677BBD" w:rsidRPr="00677BBD" w:rsidRDefault="00677BBD" w:rsidP="00677BBD">
            <w:pPr>
              <w:pStyle w:val="HTMLVorformatiert"/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677BBD">
              <w:rPr>
                <w:rFonts w:ascii="Menlo" w:hAnsi="Menlo" w:cs="Menlo"/>
                <w:color w:val="808000"/>
                <w:sz w:val="18"/>
                <w:szCs w:val="18"/>
                <w:lang w:val="en-US"/>
              </w:rPr>
              <w:t xml:space="preserve">#include </w:t>
            </w:r>
            <w:r w:rsidRPr="00677BBD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&lt;assert.h&gt;</w:t>
            </w:r>
            <w:r w:rsidRPr="00677BBD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</w:r>
            <w:r w:rsidRPr="00677BBD">
              <w:rPr>
                <w:rFonts w:ascii="Menlo" w:hAnsi="Menlo" w:cs="Menlo"/>
                <w:color w:val="808000"/>
                <w:sz w:val="18"/>
                <w:szCs w:val="18"/>
                <w:lang w:val="en-US"/>
              </w:rPr>
              <w:t xml:space="preserve">#include </w:t>
            </w:r>
            <w:r w:rsidRPr="00677BBD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&lt;GLFW/glfw3.h&gt;</w:t>
            </w:r>
            <w:r w:rsidRPr="00677BBD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</w:r>
            <w:r w:rsidRPr="00677BBD">
              <w:rPr>
                <w:rFonts w:ascii="Menlo" w:hAnsi="Menlo" w:cs="Menlo"/>
                <w:color w:val="808000"/>
                <w:sz w:val="18"/>
                <w:szCs w:val="18"/>
                <w:lang w:val="en-US"/>
              </w:rPr>
              <w:t xml:space="preserve">#include </w:t>
            </w:r>
            <w:r w:rsidRPr="00677BBD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"timer.h"</w:t>
            </w:r>
            <w:r w:rsidRPr="00677BBD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</w:r>
            <w:r w:rsidRPr="00677BBD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</w:r>
            <w:r w:rsidRPr="00677BBD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double </w:t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timer_interval = </w:t>
            </w:r>
            <w:r w:rsidRPr="00677BBD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1</w:t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677BBD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static</w:t>
            </w:r>
            <w:r w:rsidRPr="00677BBD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br/>
            </w:r>
            <w:r w:rsidRPr="00677BBD">
              <w:rPr>
                <w:rFonts w:ascii="Menlo" w:hAnsi="Menlo" w:cs="Menlo"/>
                <w:color w:val="371F80"/>
                <w:sz w:val="18"/>
                <w:szCs w:val="18"/>
                <w:lang w:val="en-US"/>
              </w:rPr>
              <w:t xml:space="preserve">timer_callback </w:t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callback;</w:t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677BBD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void </w:t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timer_init(</w:t>
            </w:r>
            <w:r w:rsidRPr="00677BBD">
              <w:rPr>
                <w:rFonts w:ascii="Menlo" w:hAnsi="Menlo" w:cs="Menlo"/>
                <w:color w:val="371F80"/>
                <w:sz w:val="18"/>
                <w:szCs w:val="18"/>
                <w:lang w:val="en-US"/>
              </w:rPr>
              <w:t xml:space="preserve">timer_callback </w:t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func) {</w:t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</w:t>
            </w:r>
            <w:r w:rsidRPr="00677BBD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assert</w:t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(func);</w:t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</w:t>
            </w:r>
            <w:r w:rsidRPr="00677BBD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assert</w:t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(!callback);</w:t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callback = func;</w:t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timer_reset();</w:t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>}</w:t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677BBD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void </w:t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timer_test(</w:t>
            </w:r>
            <w:r w:rsidRPr="00677BBD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void</w:t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 {</w:t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</w:t>
            </w:r>
            <w:r w:rsidRPr="00677BBD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assert</w:t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(callback);</w:t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</w:t>
            </w:r>
            <w:r w:rsidRPr="00677BBD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if </w:t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(glfwGetTime() &gt;= timer_interval) {</w:t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callback();</w:t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timer_reset();</w:t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}</w:t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>}</w:t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677BBD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void </w:t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timer_reset(</w:t>
            </w:r>
            <w:r w:rsidRPr="00677BBD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void</w:t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 {</w:t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glfwSetTime(</w:t>
            </w:r>
            <w:r w:rsidRPr="00677BBD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0</w:t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r w:rsidRPr="00677BB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>}</w:t>
            </w:r>
          </w:p>
          <w:p w:rsidR="0042663E" w:rsidRPr="00677BBD" w:rsidRDefault="0042663E" w:rsidP="00311D8F">
            <w:pPr>
              <w:rPr>
                <w:lang w:val="en-US"/>
              </w:rPr>
            </w:pPr>
          </w:p>
        </w:tc>
      </w:tr>
    </w:tbl>
    <w:p w:rsidR="0042663E" w:rsidRDefault="0042663E" w:rsidP="00311D8F">
      <w:pPr>
        <w:ind w:left="360"/>
        <w:rPr>
          <w:lang w:val="en-US"/>
        </w:rPr>
      </w:pPr>
    </w:p>
    <w:p w:rsidR="0032361A" w:rsidRDefault="0032361A" w:rsidP="00311D8F">
      <w:pPr>
        <w:ind w:left="360"/>
        <w:rPr>
          <w:lang w:val="en-US"/>
        </w:rPr>
      </w:pPr>
    </w:p>
    <w:p w:rsidR="0032361A" w:rsidRPr="00677BBD" w:rsidRDefault="0032361A" w:rsidP="00311D8F">
      <w:pPr>
        <w:ind w:left="360"/>
        <w:rPr>
          <w:lang w:val="en-US"/>
        </w:rPr>
      </w:pPr>
    </w:p>
    <w:tbl>
      <w:tblPr>
        <w:tblStyle w:val="Tabellenraster"/>
        <w:tblW w:w="0" w:type="auto"/>
        <w:tblInd w:w="360" w:type="dxa"/>
        <w:tblLook w:val="04A0" w:firstRow="1" w:lastRow="0" w:firstColumn="1" w:lastColumn="0" w:noHBand="0" w:noVBand="1"/>
      </w:tblPr>
      <w:tblGrid>
        <w:gridCol w:w="8702"/>
      </w:tblGrid>
      <w:tr w:rsidR="0042663E" w:rsidTr="0042663E">
        <w:tc>
          <w:tcPr>
            <w:tcW w:w="9062" w:type="dxa"/>
          </w:tcPr>
          <w:p w:rsidR="0042663E" w:rsidRDefault="0042663E" w:rsidP="00311D8F">
            <w:r>
              <w:lastRenderedPageBreak/>
              <w:t>Main.c</w:t>
            </w:r>
          </w:p>
        </w:tc>
      </w:tr>
      <w:tr w:rsidR="0042663E" w:rsidRPr="00FA2A19" w:rsidTr="0042663E">
        <w:tc>
          <w:tcPr>
            <w:tcW w:w="9062" w:type="dxa"/>
          </w:tcPr>
          <w:p w:rsidR="00476E78" w:rsidRDefault="00313E6A" w:rsidP="00313E6A">
            <w:pPr>
              <w:pStyle w:val="HTMLVorformatiert"/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2361A">
              <w:rPr>
                <w:rFonts w:ascii="Menlo" w:hAnsi="Menlo" w:cs="Menlo"/>
                <w:color w:val="808000"/>
                <w:sz w:val="18"/>
                <w:szCs w:val="18"/>
                <w:lang w:val="en-US"/>
              </w:rPr>
              <w:t xml:space="preserve">#include </w:t>
            </w:r>
            <w:r w:rsidRPr="0032361A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&lt;stdio.h&gt;</w:t>
            </w:r>
            <w:r w:rsidRPr="0032361A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</w:r>
            <w:r w:rsidRPr="0032361A">
              <w:rPr>
                <w:rFonts w:ascii="Menlo" w:hAnsi="Menlo" w:cs="Menlo"/>
                <w:color w:val="808000"/>
                <w:sz w:val="18"/>
                <w:szCs w:val="18"/>
                <w:lang w:val="en-US"/>
              </w:rPr>
              <w:t xml:space="preserve">#include </w:t>
            </w:r>
            <w:r w:rsidRPr="0032361A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&lt;stdlib.h&gt;</w:t>
            </w:r>
            <w:r w:rsidRPr="0032361A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</w:r>
            <w:r w:rsidRPr="0032361A">
              <w:rPr>
                <w:rFonts w:ascii="Menlo" w:hAnsi="Menlo" w:cs="Menlo"/>
                <w:color w:val="808000"/>
                <w:sz w:val="18"/>
                <w:szCs w:val="18"/>
                <w:lang w:val="en-US"/>
              </w:rPr>
              <w:t xml:space="preserve">#include </w:t>
            </w:r>
            <w:r w:rsidRPr="0032361A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&lt;stdbool.h&gt;</w:t>
            </w:r>
            <w:r w:rsidRPr="0032361A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</w:r>
            <w:r w:rsidRPr="0032361A">
              <w:rPr>
                <w:rFonts w:ascii="Menlo" w:hAnsi="Menlo" w:cs="Menlo"/>
                <w:color w:val="808000"/>
                <w:sz w:val="18"/>
                <w:szCs w:val="18"/>
                <w:lang w:val="en-US"/>
              </w:rPr>
              <w:t xml:space="preserve">#define </w:t>
            </w:r>
            <w:r w:rsidRPr="0032361A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GLFW_INCLUDE_GLU</w:t>
            </w:r>
            <w:r w:rsidRPr="0032361A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br/>
            </w:r>
            <w:r w:rsidRPr="0032361A">
              <w:rPr>
                <w:rFonts w:ascii="Menlo" w:hAnsi="Menlo" w:cs="Menlo"/>
                <w:color w:val="808000"/>
                <w:sz w:val="18"/>
                <w:szCs w:val="18"/>
                <w:lang w:val="en-US"/>
              </w:rPr>
              <w:t xml:space="preserve">#include </w:t>
            </w:r>
            <w:r w:rsidRPr="0032361A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&lt;GLFW/glfw3.h&gt;</w:t>
            </w:r>
            <w:r w:rsidRPr="0032361A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</w:r>
            <w:r w:rsidRPr="0032361A">
              <w:rPr>
                <w:rFonts w:ascii="Menlo" w:hAnsi="Menlo" w:cs="Menlo"/>
                <w:color w:val="808000"/>
                <w:sz w:val="18"/>
                <w:szCs w:val="18"/>
                <w:lang w:val="en-US"/>
              </w:rPr>
              <w:t xml:space="preserve">#include </w:t>
            </w:r>
            <w:r w:rsidRPr="0032361A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"gameboard.h"</w:t>
            </w:r>
            <w:r w:rsidRPr="0032361A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</w:r>
            <w:r w:rsidRPr="0032361A">
              <w:rPr>
                <w:rFonts w:ascii="Menlo" w:hAnsi="Menlo" w:cs="Menlo"/>
                <w:color w:val="808000"/>
                <w:sz w:val="18"/>
                <w:szCs w:val="18"/>
                <w:lang w:val="en-US"/>
              </w:rPr>
              <w:t xml:space="preserve">#include </w:t>
            </w:r>
            <w:r w:rsidRPr="0032361A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"timer.h"</w:t>
            </w:r>
            <w:r w:rsidRPr="0032361A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</w:r>
            <w:r w:rsidRPr="0032361A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</w:r>
            <w:r w:rsidRPr="0032361A">
              <w:rPr>
                <w:rFonts w:ascii="Menlo" w:hAnsi="Menlo" w:cs="Menlo"/>
                <w:color w:val="808000"/>
                <w:sz w:val="18"/>
                <w:szCs w:val="18"/>
                <w:lang w:val="en-US"/>
              </w:rPr>
              <w:t xml:space="preserve">#define </w:t>
            </w:r>
            <w:r w:rsidRPr="0032361A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 xml:space="preserve">WIDTH  </w:t>
            </w:r>
            <w:r w:rsidRPr="0032361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400</w:t>
            </w:r>
            <w:r w:rsidRPr="0032361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br/>
            </w:r>
            <w:r w:rsidRPr="0032361A">
              <w:rPr>
                <w:rFonts w:ascii="Menlo" w:hAnsi="Menlo" w:cs="Menlo"/>
                <w:color w:val="808000"/>
                <w:sz w:val="18"/>
                <w:szCs w:val="18"/>
                <w:lang w:val="en-US"/>
              </w:rPr>
              <w:t xml:space="preserve">#define </w:t>
            </w:r>
            <w:r w:rsidRPr="0032361A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 xml:space="preserve">HEIGHT WIDTH 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* (</w:t>
            </w:r>
            <w:r w:rsidRPr="0032361A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 xml:space="preserve">GB_ROWS 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/ </w:t>
            </w:r>
            <w:r w:rsidRPr="0032361A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GB_COLS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32361A">
              <w:rPr>
                <w:rFonts w:ascii="Menlo" w:hAnsi="Menlo" w:cs="Menlo"/>
                <w:color w:val="808000"/>
                <w:sz w:val="18"/>
                <w:szCs w:val="18"/>
                <w:lang w:val="en-US"/>
              </w:rPr>
              <w:t xml:space="preserve">#define </w:t>
            </w:r>
            <w:r w:rsidRPr="0032361A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 xml:space="preserve">SPEED_STEP </w:t>
            </w:r>
            <w:r w:rsidRPr="0032361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0.02</w:t>
            </w:r>
            <w:r w:rsidRPr="0032361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br/>
            </w:r>
            <w:r w:rsidRPr="0032361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br/>
            </w:r>
            <w:r w:rsidRPr="0032361A">
              <w:rPr>
                <w:rFonts w:ascii="Menlo" w:hAnsi="Menlo" w:cs="Menlo"/>
                <w:color w:val="808000"/>
                <w:sz w:val="18"/>
                <w:szCs w:val="18"/>
                <w:lang w:val="en-US"/>
              </w:rPr>
              <w:t xml:space="preserve">#define </w:t>
            </w:r>
            <w:r w:rsidRPr="0032361A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 xml:space="preserve">BLOCK_SELECT 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rand() % </w:t>
            </w:r>
            <w:r w:rsidRPr="0032361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7</w:t>
            </w:r>
            <w:r w:rsidRPr="0032361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br/>
            </w:r>
            <w:r w:rsidRPr="0032361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br/>
            </w:r>
            <w:r w:rsidRPr="0032361A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t>// select specific tetromino for testing</w:t>
            </w:r>
            <w:r w:rsidRPr="0032361A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  <w:t>// #define BLOCK_SELECT 0</w:t>
            </w:r>
            <w:r w:rsidRPr="0032361A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</w:r>
            <w:r w:rsidRPr="0032361A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</w:r>
            <w:r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static </w:t>
            </w:r>
            <w:r w:rsidRPr="0032361A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 xml:space="preserve">bool 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game_over;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32361A">
              <w:rPr>
                <w:rFonts w:ascii="Menlo" w:hAnsi="Menlo" w:cs="Menlo"/>
                <w:color w:val="371F80"/>
                <w:sz w:val="18"/>
                <w:szCs w:val="18"/>
                <w:lang w:val="en-US"/>
              </w:rPr>
              <w:t xml:space="preserve">tetromino 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current;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32361A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t>/*---------------------------------------------------------------------*/</w:t>
            </w:r>
            <w:r w:rsidRPr="0032361A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</w:r>
            <w:r w:rsidRPr="0032361A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</w:r>
            <w:r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static </w:t>
            </w:r>
            <w:r w:rsidRPr="0032361A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 xml:space="preserve">bool 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try_move(</w:t>
            </w:r>
            <w:r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int 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dx, </w:t>
            </w:r>
            <w:r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int 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dy) {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Pr="0032361A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 xml:space="preserve">bool 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valid = </w:t>
            </w:r>
            <w:r w:rsidRPr="0032361A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true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for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int 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i = </w:t>
            </w:r>
            <w:r w:rsidRPr="0032361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0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; i &lt; </w:t>
            </w:r>
            <w:r w:rsidRPr="0032361A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NUMBER_OF_BLOCKS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 i++) {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</w:t>
            </w:r>
            <w:r w:rsidRPr="0032361A">
              <w:rPr>
                <w:rFonts w:ascii="Menlo" w:hAnsi="Menlo" w:cs="Menlo"/>
                <w:color w:val="371F80"/>
                <w:sz w:val="18"/>
                <w:szCs w:val="18"/>
                <w:lang w:val="en-US"/>
              </w:rPr>
              <w:t xml:space="preserve">position 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pos = current.</w:t>
            </w:r>
            <w:r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positions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[i];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pos.</w:t>
            </w:r>
            <w:r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 xml:space="preserve">x 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+= dx;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pos.</w:t>
            </w:r>
            <w:r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 xml:space="preserve">y 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+= dy;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</w:t>
            </w:r>
            <w:r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if 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(!gb_is_valid_position(&amp;pos)) valid = </w:t>
            </w:r>
            <w:r w:rsidRPr="0032361A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false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}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if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(valid) {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</w:t>
            </w:r>
            <w:r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for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int 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j = </w:t>
            </w:r>
            <w:r w:rsidRPr="0032361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0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; j &lt; </w:t>
            </w:r>
            <w:r w:rsidRPr="0032361A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NUMBER_OF_BLOCKS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 j++) {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    current.</w:t>
            </w:r>
            <w:r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positions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[j].</w:t>
            </w:r>
            <w:r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 xml:space="preserve">x 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+= dx;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    current.</w:t>
            </w:r>
            <w:r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positions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[j].</w:t>
            </w:r>
            <w:r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 xml:space="preserve">y 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+= dy;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}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}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</w:t>
            </w:r>
            <w:r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return 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valid;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>}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32361A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t>/*---------------------------------------------------------------------*/</w:t>
            </w:r>
            <w:r w:rsidRPr="0032361A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</w:r>
            <w:r w:rsidRPr="0032361A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</w:r>
            <w:r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static int 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current_max_y() {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int 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max = </w:t>
            </w:r>
            <w:r w:rsidRPr="0032361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0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for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int 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i = </w:t>
            </w:r>
            <w:r w:rsidRPr="0032361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0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; i &lt; </w:t>
            </w:r>
            <w:r w:rsidRPr="0032361A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NUMBER_OF_BLOCKS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 i++) {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</w:t>
            </w:r>
            <w:r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if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(current.</w:t>
            </w:r>
            <w:r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positions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[i].</w:t>
            </w:r>
            <w:r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 xml:space="preserve">y 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&gt; max) max = current.</w:t>
            </w:r>
            <w:r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positions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[i].</w:t>
            </w:r>
            <w:r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y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}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return 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max;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>}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32361A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t>/*---------------------------------------------------------------------*/</w:t>
            </w:r>
            <w:r w:rsidRPr="0032361A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</w:r>
            <w:r w:rsidRPr="0032361A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</w:r>
            <w:r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static int 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current_max_x() {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int 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max = </w:t>
            </w:r>
            <w:r w:rsidRPr="0032361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0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for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int 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i = </w:t>
            </w:r>
            <w:r w:rsidRPr="0032361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0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; i &lt; </w:t>
            </w:r>
            <w:r w:rsidRPr="0032361A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NUMBER_OF_BLOCKS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 i++) {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</w:t>
            </w:r>
            <w:r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if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(current.</w:t>
            </w:r>
            <w:r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positions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[i].</w:t>
            </w:r>
            <w:r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 xml:space="preserve">x 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&gt; max) max = current.</w:t>
            </w:r>
            <w:r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positions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[i].</w:t>
            </w:r>
            <w:r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x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}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return 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max;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>}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32361A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t>/*---------------------------------------------------------------------*/</w:t>
            </w:r>
            <w:r w:rsidRPr="0032361A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</w:r>
            <w:r w:rsidRPr="0032361A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</w:r>
            <w:r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static void 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set_current_to_top() {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int 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offset_y = </w:t>
            </w:r>
            <w:r w:rsidRPr="0032361A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 xml:space="preserve">GB_ROWS 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- current_max_y();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int 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offset_x = (</w:t>
            </w:r>
            <w:r w:rsidRPr="0032361A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 xml:space="preserve">GB_COLS 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/ </w:t>
            </w:r>
            <w:r w:rsidRPr="0032361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2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 - current_max_x();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for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int 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i = </w:t>
            </w:r>
            <w:r w:rsidRPr="0032361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0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; i &lt; </w:t>
            </w:r>
            <w:r w:rsidRPr="0032361A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NUMBER_OF_BLOCKS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 i++) {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current.</w:t>
            </w:r>
            <w:r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positions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[i].</w:t>
            </w:r>
            <w:r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 xml:space="preserve">y 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+= offset_y - </w:t>
            </w:r>
            <w:r w:rsidRPr="0032361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1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lastRenderedPageBreak/>
              <w:t xml:space="preserve">        current.</w:t>
            </w:r>
            <w:r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positions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[i].</w:t>
            </w:r>
            <w:r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 xml:space="preserve">x 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+= offset_x + </w:t>
            </w:r>
            <w:r w:rsidRPr="0032361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1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}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>}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32361A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t>/*---------------------------------------------------------------------*/</w:t>
            </w:r>
            <w:r w:rsidRPr="0032361A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</w:r>
            <w:r w:rsidRPr="0032361A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</w:r>
            <w:r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static int 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line_is_full() {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for 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int 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i = </w:t>
            </w:r>
            <w:r w:rsidRPr="0032361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0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; i &lt; </w:t>
            </w:r>
            <w:r w:rsidRPr="0032361A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GB_ROWS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 i++) {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</w:t>
            </w:r>
            <w:r w:rsidRPr="0032361A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 xml:space="preserve">bool 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full = </w:t>
            </w:r>
            <w:r w:rsidRPr="0032361A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true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</w:t>
            </w:r>
            <w:r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for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int 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j = </w:t>
            </w:r>
            <w:r w:rsidRPr="0032361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0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; j &lt; </w:t>
            </w:r>
            <w:r w:rsidRPr="0032361A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GB_COLS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 j++) {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    </w:t>
            </w:r>
            <w:r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if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(!fixed_blocks[j][i].</w:t>
            </w:r>
            <w:r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is_set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 {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        full = </w:t>
            </w:r>
            <w:r w:rsidRPr="0032361A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false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    }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}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</w:t>
            </w:r>
            <w:r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if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(full) {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    printf(</w:t>
            </w:r>
            <w:r w:rsidRPr="0032361A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"line is full</w:t>
            </w:r>
            <w:r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\n</w:t>
            </w:r>
            <w:r w:rsidRPr="0032361A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    </w:t>
            </w:r>
            <w:r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return 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i;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}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}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return 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-</w:t>
            </w:r>
            <w:r w:rsidRPr="0032361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1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>}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32361A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t>/*---------------------------------------------------------------------*/</w:t>
            </w:r>
            <w:r w:rsidRPr="0032361A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</w:r>
            <w:r w:rsidRPr="0032361A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</w:r>
            <w:r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static void 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clear_line(</w:t>
            </w:r>
            <w:r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int 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line_nr) {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for 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int 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i = line_nr + </w:t>
            </w:r>
            <w:r w:rsidRPr="0032361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1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; i &lt; </w:t>
            </w:r>
            <w:r w:rsidRPr="0032361A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GB_ROWS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 i++) {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</w:t>
            </w:r>
            <w:r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for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int 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j = </w:t>
            </w:r>
            <w:r w:rsidRPr="0032361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0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; j &lt; </w:t>
            </w:r>
            <w:r w:rsidRPr="0032361A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GB_COLS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 j++) {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    fixed_blocks[j][i-</w:t>
            </w:r>
            <w:r w:rsidRPr="0032361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1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].</w:t>
            </w:r>
            <w:r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 xml:space="preserve">is_set 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= fixed_blocks[j][i].</w:t>
            </w:r>
            <w:r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is_set</w:t>
            </w:r>
            <w:r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313E6A" w:rsidRPr="00A57E10" w:rsidRDefault="00476E78" w:rsidP="00313E6A">
            <w:pPr>
              <w:pStyle w:val="HTMLVorformatiert"/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476E7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fixed_blocks[j][i-</w:t>
            </w:r>
            <w:r w:rsidRPr="00476E78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1</w:t>
            </w:r>
            <w:r w:rsidRPr="00476E7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].</w:t>
            </w:r>
            <w:r w:rsidRPr="00476E78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 xml:space="preserve">block_color </w:t>
            </w:r>
            <w:r w:rsidRPr="00476E7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= fixed_blocks[j][i].</w:t>
            </w:r>
            <w:r w:rsidRPr="00476E78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block_color</w:t>
            </w:r>
            <w:r w:rsidRPr="00476E78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bookmarkStart w:id="3" w:name="_GoBack"/>
            <w:bookmarkEnd w:id="3"/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}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}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="00313E6A"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for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="00313E6A"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int 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i = </w:t>
            </w:r>
            <w:r w:rsidR="00313E6A" w:rsidRPr="0032361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0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; i &lt; </w:t>
            </w:r>
            <w:r w:rsidR="00313E6A" w:rsidRPr="0032361A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GB_COLS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 i++) {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fixed_blocks[i][</w:t>
            </w:r>
            <w:r w:rsidR="00313E6A" w:rsidRPr="0032361A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 xml:space="preserve">GB_ROWS 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- </w:t>
            </w:r>
            <w:r w:rsidR="00313E6A" w:rsidRPr="0032361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1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].</w:t>
            </w:r>
            <w:r w:rsidR="00313E6A"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 xml:space="preserve">is_set 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= </w:t>
            </w:r>
            <w:r w:rsidR="00313E6A" w:rsidRPr="0032361A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false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}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>}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="00313E6A" w:rsidRPr="0032361A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t>/*---------------------------------------------------------------------*/</w:t>
            </w:r>
            <w:r w:rsidR="00313E6A" w:rsidRPr="0032361A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</w:r>
            <w:r w:rsidR="00313E6A" w:rsidRPr="0032361A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</w:r>
            <w:r w:rsidR="00313E6A"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static void 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rotate_tetro() {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="00313E6A" w:rsidRPr="0032361A">
              <w:rPr>
                <w:rFonts w:ascii="Menlo" w:hAnsi="Menlo" w:cs="Menlo"/>
                <w:color w:val="371F80"/>
                <w:sz w:val="18"/>
                <w:szCs w:val="18"/>
                <w:lang w:val="en-US"/>
              </w:rPr>
              <w:t xml:space="preserve">tetromino 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tmp_tetromino = current;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="00313E6A" w:rsidRPr="0032361A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 xml:space="preserve">bool 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valid = </w:t>
            </w:r>
            <w:r w:rsidR="00313E6A" w:rsidRPr="0032361A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true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="00313E6A" w:rsidRPr="0032361A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t>// move to origin</w:t>
            </w:r>
            <w:r w:rsidR="00313E6A" w:rsidRPr="0032361A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  <w:t xml:space="preserve">    </w:t>
            </w:r>
            <w:r w:rsidR="00313E6A"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for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="00313E6A"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int 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i = </w:t>
            </w:r>
            <w:r w:rsidR="00313E6A" w:rsidRPr="0032361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0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; i &lt; </w:t>
            </w:r>
            <w:r w:rsidR="00313E6A" w:rsidRPr="0032361A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NUMBER_OF_BLOCKS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 i++) {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</w:t>
            </w:r>
            <w:r w:rsidR="00313E6A" w:rsidRPr="0032361A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t>// move to origin</w:t>
            </w:r>
            <w:r w:rsidR="00313E6A" w:rsidRPr="0032361A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  <w:t xml:space="preserve">        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tmp_tetromino.</w:t>
            </w:r>
            <w:r w:rsidR="00313E6A"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positions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[i].</w:t>
            </w:r>
            <w:r w:rsidR="00313E6A"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 xml:space="preserve">x 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-= current.</w:t>
            </w:r>
            <w:r w:rsidR="00313E6A"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positions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[</w:t>
            </w:r>
            <w:r w:rsidR="00313E6A" w:rsidRPr="0032361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0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].</w:t>
            </w:r>
            <w:r w:rsidR="00313E6A"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x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tmp_tetromino.</w:t>
            </w:r>
            <w:r w:rsidR="00313E6A"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positions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[i].</w:t>
            </w:r>
            <w:r w:rsidR="00313E6A"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 xml:space="preserve">y 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-= current.</w:t>
            </w:r>
            <w:r w:rsidR="00313E6A"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positions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[</w:t>
            </w:r>
            <w:r w:rsidR="00313E6A" w:rsidRPr="0032361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0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].</w:t>
            </w:r>
            <w:r w:rsidR="00313E6A"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y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</w:t>
            </w:r>
            <w:r w:rsidR="00313E6A" w:rsidRPr="0032361A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t>// rotation matrix</w:t>
            </w:r>
            <w:r w:rsidR="00313E6A" w:rsidRPr="0032361A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  <w:t xml:space="preserve">        </w:t>
            </w:r>
            <w:r w:rsidR="00313E6A"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int 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new_x = </w:t>
            </w:r>
            <w:r w:rsidR="00313E6A" w:rsidRPr="0032361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 xml:space="preserve">0 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* tmp_tetromino.</w:t>
            </w:r>
            <w:r w:rsidR="00313E6A"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positions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[i].</w:t>
            </w:r>
            <w:r w:rsidR="00313E6A"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 xml:space="preserve">x 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+ </w:t>
            </w:r>
            <w:r w:rsidR="00313E6A" w:rsidRPr="0032361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 xml:space="preserve">1 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*  tmp_tetromino.</w:t>
            </w:r>
            <w:r w:rsidR="00313E6A"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positions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[i].</w:t>
            </w:r>
            <w:r w:rsidR="00313E6A"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y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</w:t>
            </w:r>
            <w:r w:rsidR="00313E6A"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int 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new_y = -</w:t>
            </w:r>
            <w:r w:rsidR="00313E6A" w:rsidRPr="0032361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 xml:space="preserve">1 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* tmp_tetromino.</w:t>
            </w:r>
            <w:r w:rsidR="00313E6A"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positions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[i].</w:t>
            </w:r>
            <w:r w:rsidR="00313E6A"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 xml:space="preserve">x 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+ </w:t>
            </w:r>
            <w:r w:rsidR="00313E6A" w:rsidRPr="0032361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 xml:space="preserve">0 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* tmp_tetromino.</w:t>
            </w:r>
            <w:r w:rsidR="00313E6A"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positions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[i].</w:t>
            </w:r>
            <w:r w:rsidR="00313E6A"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y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tmp_tetromino.</w:t>
            </w:r>
            <w:r w:rsidR="00313E6A"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positions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[i].</w:t>
            </w:r>
            <w:r w:rsidR="00313E6A"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 xml:space="preserve">x 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= new_x;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tmp_tetromino.</w:t>
            </w:r>
            <w:r w:rsidR="00313E6A"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positions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[i].</w:t>
            </w:r>
            <w:r w:rsidR="00313E6A"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 xml:space="preserve">y 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= new_y;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</w:t>
            </w:r>
            <w:r w:rsidR="00313E6A" w:rsidRPr="0032361A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t>// move to correct position</w:t>
            </w:r>
            <w:r w:rsidR="00313E6A" w:rsidRPr="0032361A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  <w:t xml:space="preserve">        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tmp_tetromino.</w:t>
            </w:r>
            <w:r w:rsidR="00313E6A"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positions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[i].</w:t>
            </w:r>
            <w:r w:rsidR="00313E6A"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 xml:space="preserve">x 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+= current.</w:t>
            </w:r>
            <w:r w:rsidR="00313E6A"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positions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[</w:t>
            </w:r>
            <w:r w:rsidR="00313E6A" w:rsidRPr="0032361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0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].</w:t>
            </w:r>
            <w:r w:rsidR="00313E6A"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x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tmp_tetromino.</w:t>
            </w:r>
            <w:r w:rsidR="00313E6A"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positions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[i].</w:t>
            </w:r>
            <w:r w:rsidR="00313E6A"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 xml:space="preserve">y 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+= current.</w:t>
            </w:r>
            <w:r w:rsidR="00313E6A"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positions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[</w:t>
            </w:r>
            <w:r w:rsidR="00313E6A" w:rsidRPr="0032361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0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].</w:t>
            </w:r>
            <w:r w:rsidR="00313E6A"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y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</w:t>
            </w:r>
            <w:r w:rsidR="00313E6A"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if 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(!gb_is_valid_position(&amp;tmp_tetromino.</w:t>
            </w:r>
            <w:r w:rsidR="00313E6A" w:rsidRPr="0032361A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positions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[i])) valid = </w:t>
            </w:r>
            <w:r w:rsidR="00313E6A" w:rsidRPr="0032361A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false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}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="00313E6A"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if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(valid) current = tmp_tetromino;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>}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="00313E6A" w:rsidRPr="0032361A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t>/*---------------------------------------------------------------------*/</w:t>
            </w:r>
            <w:r w:rsidR="00313E6A" w:rsidRPr="0032361A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</w:r>
            <w:r w:rsidR="00313E6A" w:rsidRPr="0032361A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lastRenderedPageBreak/>
              <w:br/>
            </w:r>
            <w:r w:rsidR="00313E6A"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static void 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on_key(</w:t>
            </w:r>
            <w:r w:rsidR="00313E6A" w:rsidRPr="0032361A">
              <w:rPr>
                <w:rFonts w:ascii="Menlo" w:hAnsi="Menlo" w:cs="Menlo"/>
                <w:color w:val="371F80"/>
                <w:sz w:val="18"/>
                <w:szCs w:val="18"/>
                <w:lang w:val="en-US"/>
              </w:rPr>
              <w:t>GLFWwindow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* window, </w:t>
            </w:r>
            <w:r w:rsidR="00313E6A"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int 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key, </w:t>
            </w:r>
            <w:r w:rsidR="00313E6A"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int 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scancode, </w:t>
            </w:r>
            <w:r w:rsidR="00313E6A"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int 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action, </w:t>
            </w:r>
            <w:r w:rsidR="00313E6A"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int 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modifiers) {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</w:t>
            </w:r>
            <w:r w:rsidR="00313E6A" w:rsidRPr="0032361A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 xml:space="preserve">bool 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rotate = </w:t>
            </w:r>
            <w:r w:rsidR="00313E6A" w:rsidRPr="0032361A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false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</w:t>
            </w:r>
            <w:r w:rsidR="00313E6A"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if 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(game_over) </w:t>
            </w:r>
            <w:r w:rsidR="00313E6A"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return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</w:t>
            </w:r>
            <w:r w:rsidR="00313E6A"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int 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dx = </w:t>
            </w:r>
            <w:r w:rsidR="00313E6A" w:rsidRPr="0032361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0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, dy = </w:t>
            </w:r>
            <w:r w:rsidR="00313E6A" w:rsidRPr="0032361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0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</w:t>
            </w:r>
            <w:r w:rsidR="00313E6A"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switch 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(key) {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</w:t>
            </w:r>
            <w:r w:rsidR="00313E6A"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case </w:t>
            </w:r>
            <w:r w:rsidR="00313E6A" w:rsidRPr="0032361A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GLFW_KEY_DOWN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:     dy = -</w:t>
            </w:r>
            <w:r w:rsidR="00313E6A" w:rsidRPr="0032361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1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;    </w:t>
            </w:r>
            <w:r w:rsidR="00313E6A"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break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</w:t>
            </w:r>
            <w:r w:rsidR="00313E6A"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case </w:t>
            </w:r>
            <w:r w:rsidR="00313E6A" w:rsidRPr="0032361A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GLFW_KEY_UP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: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  </w:t>
            </w:r>
            <w:r w:rsidR="00313E6A"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if 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(action == </w:t>
            </w:r>
            <w:r w:rsidR="00313E6A" w:rsidRPr="0032361A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 xml:space="preserve">GLFW_PRESS 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|| action == </w:t>
            </w:r>
            <w:r w:rsidR="00313E6A" w:rsidRPr="0032361A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GLFW_REPEAT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) { rotate_tetro(); rotate = </w:t>
            </w:r>
            <w:r w:rsidR="00313E6A" w:rsidRPr="0032361A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true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 }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  </w:t>
            </w:r>
            <w:r w:rsidR="00313E6A"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break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</w:t>
            </w:r>
            <w:r w:rsidR="00313E6A"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case </w:t>
            </w:r>
            <w:r w:rsidR="00313E6A" w:rsidRPr="0032361A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GLFW_KEY_LEFT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:     dx = -</w:t>
            </w:r>
            <w:r w:rsidR="00313E6A" w:rsidRPr="0032361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1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;    </w:t>
            </w:r>
            <w:r w:rsidR="00313E6A"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break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</w:t>
            </w:r>
            <w:r w:rsidR="00313E6A"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case </w:t>
            </w:r>
            <w:r w:rsidR="00313E6A" w:rsidRPr="0032361A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GLFW_KEY_RIGHT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:    dx = +</w:t>
            </w:r>
            <w:r w:rsidR="00313E6A" w:rsidRPr="0032361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1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;    </w:t>
            </w:r>
            <w:r w:rsidR="00313E6A"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break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</w:t>
            </w:r>
            <w:r w:rsidR="00313E6A"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default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: </w:t>
            </w:r>
            <w:r w:rsidR="00313E6A"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return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; </w:t>
            </w:r>
            <w:r w:rsidR="00313E6A" w:rsidRPr="0032361A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t>//ignore other keys</w:t>
            </w:r>
            <w:r w:rsidR="00313E6A" w:rsidRPr="0032361A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  <w:t xml:space="preserve">   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}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</w:t>
            </w:r>
            <w:r w:rsidR="00313E6A"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if 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((action == </w:t>
            </w:r>
            <w:r w:rsidR="00313E6A" w:rsidRPr="0032361A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 xml:space="preserve">GLFW_PRESS 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|| action == </w:t>
            </w:r>
            <w:r w:rsidR="00313E6A" w:rsidRPr="0032361A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GLFW_REPEAT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 &amp;&amp; !rotate) {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 </w:t>
            </w:r>
            <w:r w:rsidR="00313E6A"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if 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(!try_move(dx, dy)) { </w:t>
            </w:r>
            <w:r w:rsidR="00313E6A" w:rsidRPr="0032361A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t>//why couldnt we move</w:t>
            </w:r>
            <w:r w:rsidR="00313E6A" w:rsidRPr="0032361A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  <w:t xml:space="preserve">            </w:t>
            </w:r>
            <w:r w:rsidR="00313E6A" w:rsidRPr="0032361A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if 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(dy == -</w:t>
            </w:r>
            <w:r w:rsidR="00313E6A" w:rsidRPr="0032361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1</w:t>
            </w:r>
            <w:r w:rsidR="00313E6A" w:rsidRPr="0032361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) { </w:t>
            </w:r>
            <w:r w:rsidR="00313E6A" w:rsidRPr="0032361A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t>//tried to move down =&gt; hit bottom!</w:t>
            </w:r>
            <w:r w:rsidR="00313E6A" w:rsidRPr="0032361A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  <w:t xml:space="preserve">                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gb_update(current);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        </w:t>
            </w:r>
            <w:r w:rsidR="00313E6A" w:rsidRPr="00A57E10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t>/********************************************/</w:t>
            </w:r>
            <w:r w:rsidR="00313E6A" w:rsidRPr="00A57E10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</w:r>
            <w:r w:rsidR="00313E6A" w:rsidRPr="00A57E10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  <w:t xml:space="preserve">                // check if line is full</w:t>
            </w:r>
            <w:r w:rsidR="00313E6A" w:rsidRPr="00A57E10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  <w:t xml:space="preserve">                </w:t>
            </w:r>
            <w:r w:rsidR="00313E6A" w:rsidRPr="00A57E1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int 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line_nr = line_is_full();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        </w:t>
            </w:r>
            <w:r w:rsidR="00313E6A" w:rsidRPr="00A57E1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while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(line_nr != -</w:t>
            </w:r>
            <w:r w:rsidR="00313E6A" w:rsidRPr="00A57E10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1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 {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            clear_line(line_nr);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            line_nr = line_is_full();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        }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        </w:t>
            </w:r>
            <w:r w:rsidR="00313E6A" w:rsidRPr="00A57E10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t>// update current with new random block</w:t>
            </w:r>
            <w:r w:rsidR="00313E6A" w:rsidRPr="00A57E10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  <w:t xml:space="preserve">                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current = tetromino_blocks[</w:t>
            </w:r>
            <w:r w:rsidR="00313E6A" w:rsidRPr="00A57E10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BLOCK_SELECT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];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        set_current_to_top();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        </w:t>
            </w:r>
            <w:r w:rsidR="00313E6A" w:rsidRPr="00A57E10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t>// increment speed</w:t>
            </w:r>
            <w:r w:rsidR="00313E6A" w:rsidRPr="00A57E10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  <w:t xml:space="preserve">                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timer_interval -= </w:t>
            </w:r>
            <w:r w:rsidR="00313E6A" w:rsidRPr="00A57E10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SPEED_STEP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        printf(</w:t>
            </w:r>
            <w:r w:rsidR="00313E6A" w:rsidRPr="00A57E1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 xml:space="preserve">"current speed: </w:t>
            </w:r>
            <w:r w:rsidR="00313E6A" w:rsidRPr="00A57E1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%f\n</w:t>
            </w:r>
            <w:r w:rsidR="00313E6A" w:rsidRPr="00A57E1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 timer_interval);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        </w:t>
            </w:r>
            <w:r w:rsidR="00313E6A" w:rsidRPr="00A57E10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t>/********************************************/</w:t>
            </w:r>
            <w:r w:rsidR="00313E6A" w:rsidRPr="00A57E10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</w:r>
            <w:r w:rsidR="00313E6A" w:rsidRPr="00A57E10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  <w:t xml:space="preserve">                </w:t>
            </w:r>
            <w:r w:rsidR="00313E6A" w:rsidRPr="00A57E1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if 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(!gb_is_valid_position(current.</w:t>
            </w:r>
            <w:r w:rsidR="00313E6A" w:rsidRPr="00A57E10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positions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)) game_over = </w:t>
            </w:r>
            <w:r w:rsidR="00313E6A" w:rsidRPr="00A57E10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true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        timer_reset();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    }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}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}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>}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="00313E6A" w:rsidRPr="00A57E10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t>/*---------------------------------------------------------------------*/</w:t>
            </w:r>
            <w:r w:rsidR="00313E6A" w:rsidRPr="00A57E10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</w:r>
            <w:r w:rsidR="00313E6A" w:rsidRPr="00A57E10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  <w:t>// simulate keypress</w:t>
            </w:r>
            <w:r w:rsidR="00313E6A" w:rsidRPr="00A57E10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</w:r>
            <w:r w:rsidR="00313E6A" w:rsidRPr="00A57E1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static void 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on_timer(</w:t>
            </w:r>
            <w:r w:rsidR="00313E6A" w:rsidRPr="00A57E1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void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 {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on_key(</w:t>
            </w:r>
            <w:r w:rsidR="00313E6A" w:rsidRPr="00A57E10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NULL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, </w:t>
            </w:r>
            <w:r w:rsidR="00313E6A" w:rsidRPr="00A57E10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GLFW_KEY_DOWN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, </w:t>
            </w:r>
            <w:r w:rsidR="00313E6A" w:rsidRPr="00A57E10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0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, </w:t>
            </w:r>
            <w:r w:rsidR="00313E6A" w:rsidRPr="00A57E10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GLFW_PRESS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, </w:t>
            </w:r>
            <w:r w:rsidR="00313E6A" w:rsidRPr="00A57E10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0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>}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="00313E6A" w:rsidRPr="00A57E1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int 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main() {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</w:t>
            </w:r>
            <w:r w:rsidR="00313E6A" w:rsidRPr="00A57E1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if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(!glfwInit()) {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fprintf(</w:t>
            </w:r>
            <w:r w:rsidR="00313E6A" w:rsidRPr="00A57E10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stderr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, </w:t>
            </w:r>
            <w:r w:rsidR="00313E6A" w:rsidRPr="00A57E1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"could not initialize GLFW</w:t>
            </w:r>
            <w:r w:rsidR="00313E6A" w:rsidRPr="00A57E1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\n</w:t>
            </w:r>
            <w:r w:rsidR="00313E6A" w:rsidRPr="00A57E1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</w:t>
            </w:r>
            <w:r w:rsidR="00313E6A" w:rsidRPr="00A57E1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return </w:t>
            </w:r>
            <w:r w:rsidR="00313E6A" w:rsidRPr="00A57E10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EXIT_FAILURE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}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="00313E6A" w:rsidRPr="00A57E10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t>/********************************************/</w:t>
            </w:r>
            <w:r w:rsidR="00313E6A" w:rsidRPr="00A57E10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  <w:t xml:space="preserve">   // init different tetromino blocks</w:t>
            </w:r>
            <w:r w:rsidR="00313E6A" w:rsidRPr="00A57E10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  <w:t xml:space="preserve">    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init_tetromino();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</w:t>
            </w:r>
            <w:r w:rsidR="00313E6A" w:rsidRPr="00A57E10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t>// init fixed blocks</w:t>
            </w:r>
            <w:r w:rsidR="00313E6A" w:rsidRPr="00A57E10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  <w:t xml:space="preserve">   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init_fixed_blocks();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="00313E6A" w:rsidRPr="00A57E10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t>/********************************************/</w:t>
            </w:r>
            <w:r w:rsidR="00313E6A" w:rsidRPr="00A57E10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</w:r>
            <w:r w:rsidR="00313E6A" w:rsidRPr="00A57E10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  <w:t xml:space="preserve">   </w:t>
            </w:r>
            <w:r w:rsidR="00313E6A" w:rsidRPr="00A57E10">
              <w:rPr>
                <w:rFonts w:ascii="Menlo" w:hAnsi="Menlo" w:cs="Menlo"/>
                <w:color w:val="371F80"/>
                <w:sz w:val="18"/>
                <w:szCs w:val="18"/>
                <w:lang w:val="en-US"/>
              </w:rPr>
              <w:t xml:space="preserve">GLFWwindow 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* </w:t>
            </w:r>
            <w:r w:rsidR="00313E6A" w:rsidRPr="00A57E1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const 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window = glfwCreateWindow(</w:t>
            </w:r>
            <w:r w:rsidR="00313E6A" w:rsidRPr="00A57E10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WIDTH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, </w:t>
            </w:r>
            <w:r w:rsidR="00313E6A" w:rsidRPr="00A57E10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HEIGHT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, </w:t>
            </w:r>
            <w:r w:rsidR="00313E6A" w:rsidRPr="00A57E1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"Tetris"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, </w:t>
            </w:r>
            <w:r w:rsidR="00313E6A" w:rsidRPr="00A57E10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NULL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, </w:t>
            </w:r>
            <w:r w:rsidR="00313E6A" w:rsidRPr="00A57E10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lastRenderedPageBreak/>
              <w:t>NULL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</w:t>
            </w:r>
            <w:r w:rsidR="00313E6A" w:rsidRPr="00A57E1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if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(!window) {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glfwTerminate();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fprintf(</w:t>
            </w:r>
            <w:r w:rsidR="00313E6A" w:rsidRPr="00A57E10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stderr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, </w:t>
            </w:r>
            <w:r w:rsidR="00313E6A" w:rsidRPr="00A57E1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"could not open window</w:t>
            </w:r>
            <w:r w:rsidR="00313E6A" w:rsidRPr="00A57E1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\n</w:t>
            </w:r>
            <w:r w:rsidR="00313E6A" w:rsidRPr="00A57E1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</w:t>
            </w:r>
            <w:r w:rsidR="00313E6A" w:rsidRPr="00A57E1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return </w:t>
            </w:r>
            <w:r w:rsidR="00313E6A" w:rsidRPr="00A57E10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EXIT_FAILURE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}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</w:t>
            </w:r>
            <w:r w:rsidR="00313E6A" w:rsidRPr="00A57E1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int 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width, height;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glfwGetWindowSize(window, &amp;width, &amp;height);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glfwSetWindowAspectRatio(window, width, height);</w:t>
            </w:r>
            <w:r w:rsidR="00313E6A" w:rsidRPr="00A57E10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t>//enforce correct aspect ratio</w:t>
            </w:r>
            <w:r w:rsidR="00313E6A" w:rsidRPr="00A57E10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  <w:t xml:space="preserve">   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glfwMakeContextCurrent(window);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glfwSetKeyCallback(window, &amp;on_key);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timer_init(&amp;on_timer);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</w:t>
            </w:r>
            <w:r w:rsidR="00313E6A" w:rsidRPr="00A57E10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t>/********************************************/</w:t>
            </w:r>
            <w:r w:rsidR="00313E6A" w:rsidRPr="00A57E10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  <w:t xml:space="preserve">   // set first random tetromino</w:t>
            </w:r>
            <w:r w:rsidR="00313E6A" w:rsidRPr="00A57E10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  <w:t xml:space="preserve">    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current = tetromino_blocks[</w:t>
            </w:r>
            <w:r w:rsidR="00313E6A" w:rsidRPr="00A57E10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BLOCK_SELECT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];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="00313E6A" w:rsidRPr="00A57E10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t>// set current to top</w:t>
            </w:r>
            <w:r w:rsidR="00313E6A" w:rsidRPr="00A57E10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  <w:t xml:space="preserve">    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set_current_to_top();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="00313E6A" w:rsidRPr="00A57E10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t>/********************************************/</w:t>
            </w:r>
            <w:r w:rsidR="00313E6A" w:rsidRPr="00A57E10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</w:r>
            <w:r w:rsidR="00313E6A" w:rsidRPr="00A57E10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  <w:t xml:space="preserve">   </w:t>
            </w:r>
            <w:r w:rsidR="00313E6A" w:rsidRPr="00A57E1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while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(!glfwWindowShouldClose(window)) {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timer_test();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glfwGetFramebufferSize(window, &amp;width, &amp;height);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glViewport(</w:t>
            </w:r>
            <w:r w:rsidR="00313E6A" w:rsidRPr="00A57E10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0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, </w:t>
            </w:r>
            <w:r w:rsidR="00313E6A" w:rsidRPr="00A57E10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0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 width, height);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glClear(</w:t>
            </w:r>
            <w:r w:rsidR="00313E6A" w:rsidRPr="00A57E10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GL_COLOR_BUFFER_BIT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r w:rsidR="00313E6A" w:rsidRPr="00A57E10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t>//clear frame buffer</w:t>
            </w:r>
            <w:r w:rsidR="00313E6A" w:rsidRPr="00A57E10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  <w:t xml:space="preserve">      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glMatrixMode(</w:t>
            </w:r>
            <w:r w:rsidR="00313E6A" w:rsidRPr="00A57E10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GL_PROJECTION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glLoadIdentity();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gluOrtho2D(</w:t>
            </w:r>
            <w:r w:rsidR="00313E6A" w:rsidRPr="00A57E10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0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, width, </w:t>
            </w:r>
            <w:r w:rsidR="00313E6A" w:rsidRPr="00A57E10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0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 height);</w:t>
            </w:r>
            <w:r w:rsidR="00313E6A" w:rsidRPr="00A57E10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t>//orthogonal projection - origin is in lower-left corner</w:t>
            </w:r>
            <w:r w:rsidR="00313E6A" w:rsidRPr="00A57E10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  <w:t xml:space="preserve">      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glScalef((</w:t>
            </w:r>
            <w:r w:rsidR="00313E6A" w:rsidRPr="00A57E1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float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)width / (</w:t>
            </w:r>
            <w:r w:rsidR="00313E6A" w:rsidRPr="00A57E1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float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</w:t>
            </w:r>
            <w:r w:rsidR="00313E6A" w:rsidRPr="00A57E10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GB_COLS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 (</w:t>
            </w:r>
            <w:r w:rsidR="00313E6A" w:rsidRPr="00A57E1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float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)height / (</w:t>
            </w:r>
            <w:r w:rsidR="00313E6A" w:rsidRPr="00A57E1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float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</w:t>
            </w:r>
            <w:r w:rsidR="00313E6A" w:rsidRPr="00A57E10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GB_ROWS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, </w:t>
            </w:r>
            <w:r w:rsidR="00313E6A" w:rsidRPr="00A57E10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1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r w:rsidR="00313E6A" w:rsidRPr="00A57E10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t>//scale logical pixel to screen pixels</w:t>
            </w:r>
            <w:r w:rsidR="00313E6A" w:rsidRPr="00A57E10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</w:r>
            <w:r w:rsidR="00313E6A" w:rsidRPr="00A57E10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  <w:t xml:space="preserve">        /********************************************/</w:t>
            </w:r>
            <w:r w:rsidR="00313E6A" w:rsidRPr="00A57E10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  <w:t xml:space="preserve">        // render current tetromino</w:t>
            </w:r>
            <w:r w:rsidR="00313E6A" w:rsidRPr="00A57E10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  <w:t xml:space="preserve">        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render_tetromino(&amp;current);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</w:t>
            </w:r>
            <w:r w:rsidR="00313E6A" w:rsidRPr="00A57E10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t>// render fixed blocks at the bottom</w:t>
            </w:r>
            <w:r w:rsidR="00313E6A" w:rsidRPr="00A57E10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  <w:t xml:space="preserve">      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gb_render();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</w:t>
            </w:r>
            <w:r w:rsidR="00313E6A" w:rsidRPr="00A57E10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t>/********************************************/</w:t>
            </w:r>
            <w:r w:rsidR="00313E6A" w:rsidRPr="00A57E10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</w:r>
            <w:r w:rsidR="00313E6A" w:rsidRPr="00A57E10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  <w:t xml:space="preserve">      </w:t>
            </w:r>
            <w:r w:rsidR="00313E6A" w:rsidRPr="00A57E1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const </w:t>
            </w:r>
            <w:r w:rsidR="00313E6A" w:rsidRPr="00A57E10">
              <w:rPr>
                <w:rFonts w:ascii="Menlo" w:hAnsi="Menlo" w:cs="Menlo"/>
                <w:color w:val="371F80"/>
                <w:sz w:val="18"/>
                <w:szCs w:val="18"/>
                <w:lang w:val="en-US"/>
              </w:rPr>
              <w:t xml:space="preserve">GLenum 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error = glGetError();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</w:t>
            </w:r>
            <w:r w:rsidR="00313E6A" w:rsidRPr="00A57E1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if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(error != </w:t>
            </w:r>
            <w:r w:rsidR="00313E6A" w:rsidRPr="00A57E10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GL_NO_ERROR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 fprintf(</w:t>
            </w:r>
            <w:r w:rsidR="00313E6A" w:rsidRPr="00A57E10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stderr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, </w:t>
            </w:r>
            <w:r w:rsidR="00313E6A" w:rsidRPr="00A57E1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 xml:space="preserve">"ERROR: </w:t>
            </w:r>
            <w:r w:rsidR="00313E6A" w:rsidRPr="00A57E1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%s\n</w:t>
            </w:r>
            <w:r w:rsidR="00313E6A" w:rsidRPr="00A57E1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 gluErrorString(error));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glfwSwapBuffers(window);</w:t>
            </w:r>
            <w:r w:rsidR="00313E6A" w:rsidRPr="00A57E10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t>//push image to display</w:t>
            </w:r>
            <w:r w:rsidR="00313E6A" w:rsidRPr="00A57E10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  <w:t xml:space="preserve">      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glfwWaitEventsTimeout(timer_interval); </w:t>
            </w:r>
            <w:r w:rsidR="00313E6A" w:rsidRPr="00A57E10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t>// sleep</w:t>
            </w:r>
            <w:r w:rsidR="00313E6A" w:rsidRPr="00A57E10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  <w:t xml:space="preserve">   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}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glfwDestroyWindow(window);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glfwTerminate();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</w:t>
            </w:r>
            <w:r w:rsidR="00313E6A" w:rsidRPr="00A57E1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return </w:t>
            </w:r>
            <w:r w:rsidR="00313E6A" w:rsidRPr="00A57E10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EXIT_SUCCESS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r w:rsidR="00313E6A" w:rsidRPr="00A57E1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>}</w:t>
            </w:r>
          </w:p>
          <w:p w:rsidR="0042663E" w:rsidRPr="00A57E10" w:rsidRDefault="0042663E" w:rsidP="00311D8F">
            <w:pPr>
              <w:rPr>
                <w:sz w:val="18"/>
                <w:szCs w:val="18"/>
                <w:lang w:val="en-US"/>
              </w:rPr>
            </w:pPr>
          </w:p>
        </w:tc>
      </w:tr>
    </w:tbl>
    <w:p w:rsidR="0042663E" w:rsidRPr="00A57E10" w:rsidRDefault="0042663E" w:rsidP="00311D8F">
      <w:pPr>
        <w:ind w:left="360"/>
        <w:rPr>
          <w:lang w:val="en-US"/>
        </w:rPr>
      </w:pPr>
    </w:p>
    <w:tbl>
      <w:tblPr>
        <w:tblStyle w:val="Tabellenraster"/>
        <w:tblW w:w="0" w:type="auto"/>
        <w:tblInd w:w="360" w:type="dxa"/>
        <w:tblLook w:val="04A0" w:firstRow="1" w:lastRow="0" w:firstColumn="1" w:lastColumn="0" w:noHBand="0" w:noVBand="1"/>
      </w:tblPr>
      <w:tblGrid>
        <w:gridCol w:w="8702"/>
      </w:tblGrid>
      <w:tr w:rsidR="0042663E" w:rsidTr="0042663E">
        <w:tc>
          <w:tcPr>
            <w:tcW w:w="9062" w:type="dxa"/>
          </w:tcPr>
          <w:p w:rsidR="0042663E" w:rsidRDefault="0042663E" w:rsidP="00311D8F">
            <w:r>
              <w:t>Gameboard.h</w:t>
            </w:r>
          </w:p>
        </w:tc>
      </w:tr>
      <w:tr w:rsidR="0042663E" w:rsidRPr="00FA2A19" w:rsidTr="0042663E">
        <w:tc>
          <w:tcPr>
            <w:tcW w:w="9062" w:type="dxa"/>
          </w:tcPr>
          <w:p w:rsidR="00CF15A1" w:rsidRDefault="00A57E10" w:rsidP="00A57E10">
            <w:pPr>
              <w:pStyle w:val="HTMLVorformatiert"/>
              <w:shd w:val="clear" w:color="auto" w:fill="FFFFFF"/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</w:pPr>
            <w:r w:rsidRPr="009D61E2">
              <w:rPr>
                <w:rFonts w:ascii="Menlo" w:hAnsi="Menlo" w:cs="Menlo"/>
                <w:color w:val="808000"/>
                <w:sz w:val="18"/>
                <w:szCs w:val="18"/>
                <w:lang w:val="en-US"/>
              </w:rPr>
              <w:t xml:space="preserve">#ifndef </w:t>
            </w:r>
            <w:r w:rsidRPr="009D61E2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GAMEBOARD_H</w:t>
            </w:r>
            <w:r w:rsidRPr="009D61E2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br/>
            </w:r>
            <w:r w:rsidRPr="009D61E2">
              <w:rPr>
                <w:rFonts w:ascii="Menlo" w:hAnsi="Menlo" w:cs="Menlo"/>
                <w:color w:val="808000"/>
                <w:sz w:val="18"/>
                <w:szCs w:val="18"/>
                <w:lang w:val="en-US"/>
              </w:rPr>
              <w:t xml:space="preserve">#define </w:t>
            </w:r>
            <w:r w:rsidRPr="009D61E2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GAMEBOARD_H</w:t>
            </w:r>
            <w:r w:rsidRPr="009D61E2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br/>
            </w:r>
            <w:r w:rsidRPr="009D61E2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br/>
            </w:r>
            <w:r w:rsidRPr="009D61E2">
              <w:rPr>
                <w:rFonts w:ascii="Menlo" w:hAnsi="Menlo" w:cs="Menlo"/>
                <w:color w:val="808000"/>
                <w:sz w:val="18"/>
                <w:szCs w:val="18"/>
                <w:lang w:val="en-US"/>
              </w:rPr>
              <w:t xml:space="preserve">#include </w:t>
            </w:r>
            <w:r w:rsidRPr="009D61E2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&lt;stdbool.h&gt;</w:t>
            </w:r>
            <w:r w:rsidRPr="009D61E2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</w:r>
            <w:r w:rsidRPr="009D61E2">
              <w:rPr>
                <w:rFonts w:ascii="Menlo" w:hAnsi="Menlo" w:cs="Menlo"/>
                <w:color w:val="808000"/>
                <w:sz w:val="18"/>
                <w:szCs w:val="18"/>
                <w:lang w:val="en-US"/>
              </w:rPr>
              <w:t xml:space="preserve">#include </w:t>
            </w:r>
            <w:r w:rsidRPr="009D61E2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"types.h"</w:t>
            </w:r>
            <w:r w:rsidRPr="009D61E2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</w:r>
            <w:r w:rsidRPr="009D61E2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</w:r>
            <w:r w:rsidRPr="009D61E2">
              <w:rPr>
                <w:rFonts w:ascii="Menlo" w:hAnsi="Menlo" w:cs="Menlo"/>
                <w:color w:val="808000"/>
                <w:sz w:val="18"/>
                <w:szCs w:val="18"/>
                <w:lang w:val="en-US"/>
              </w:rPr>
              <w:t xml:space="preserve">#define </w:t>
            </w:r>
            <w:r w:rsidRPr="009D61E2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 xml:space="preserve">GB_ROWS </w:t>
            </w:r>
            <w:r w:rsidRPr="009D61E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22</w:t>
            </w:r>
            <w:r w:rsidRPr="009D61E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br/>
            </w:r>
            <w:r w:rsidRPr="009D61E2">
              <w:rPr>
                <w:rFonts w:ascii="Menlo" w:hAnsi="Menlo" w:cs="Menlo"/>
                <w:color w:val="808000"/>
                <w:sz w:val="18"/>
                <w:szCs w:val="18"/>
                <w:lang w:val="en-US"/>
              </w:rPr>
              <w:t xml:space="preserve">#define </w:t>
            </w:r>
            <w:r w:rsidRPr="009D61E2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 xml:space="preserve">GB_COLS </w:t>
            </w:r>
            <w:r w:rsidRPr="009D61E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11</w:t>
            </w:r>
            <w:r w:rsidRPr="009D61E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br/>
            </w:r>
            <w:r w:rsidRPr="009D61E2">
              <w:rPr>
                <w:rFonts w:ascii="Menlo" w:hAnsi="Menlo" w:cs="Menlo"/>
                <w:color w:val="808000"/>
                <w:sz w:val="18"/>
                <w:szCs w:val="18"/>
                <w:lang w:val="en-US"/>
              </w:rPr>
              <w:t xml:space="preserve">#define </w:t>
            </w:r>
            <w:r w:rsidRPr="009D61E2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 xml:space="preserve">NUMBER_OF_BLOCKS </w:t>
            </w:r>
            <w:r w:rsidRPr="009D61E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4</w:t>
            </w:r>
            <w:r w:rsidRPr="009D61E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br/>
            </w:r>
          </w:p>
          <w:p w:rsidR="00CF15A1" w:rsidRDefault="00CF15A1" w:rsidP="00A57E10">
            <w:pPr>
              <w:pStyle w:val="HTMLVorformatiert"/>
              <w:shd w:val="clear" w:color="auto" w:fill="FFFFFF"/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</w:pPr>
          </w:p>
          <w:p w:rsidR="00A57E10" w:rsidRPr="009D61E2" w:rsidRDefault="00A57E10" w:rsidP="00A57E10">
            <w:pPr>
              <w:pStyle w:val="HTMLVorformatiert"/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9D61E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lastRenderedPageBreak/>
              <w:br/>
            </w:r>
            <w:r w:rsidRPr="009D61E2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typedef struct </w:t>
            </w:r>
            <w:r w:rsidRPr="009D61E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{</w:t>
            </w:r>
            <w:r w:rsidRPr="009D61E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Pr="009D61E2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 xml:space="preserve">bool </w:t>
            </w:r>
            <w:r w:rsidRPr="009D61E2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is_set</w:t>
            </w:r>
            <w:r w:rsidRPr="009D61E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r w:rsidRPr="009D61E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Pr="009D61E2">
              <w:rPr>
                <w:rFonts w:ascii="Menlo" w:hAnsi="Menlo" w:cs="Menlo"/>
                <w:color w:val="371F80"/>
                <w:sz w:val="18"/>
                <w:szCs w:val="18"/>
                <w:lang w:val="en-US"/>
              </w:rPr>
              <w:t xml:space="preserve">color </w:t>
            </w:r>
            <w:r w:rsidRPr="009D61E2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block_color</w:t>
            </w:r>
            <w:r w:rsidRPr="009D61E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r w:rsidRPr="009D61E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} </w:t>
            </w:r>
            <w:r w:rsidRPr="009D61E2">
              <w:rPr>
                <w:rFonts w:ascii="Menlo" w:hAnsi="Menlo" w:cs="Menlo"/>
                <w:color w:val="371F80"/>
                <w:sz w:val="18"/>
                <w:szCs w:val="18"/>
                <w:lang w:val="en-US"/>
              </w:rPr>
              <w:t>fixed</w:t>
            </w:r>
            <w:r w:rsidRPr="009D61E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r w:rsidRPr="009D61E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9D61E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9D61E2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t>/*----------------------------------------------------*/</w:t>
            </w:r>
            <w:r w:rsidRPr="009D61E2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</w:r>
            <w:r w:rsidRPr="009D61E2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</w:r>
            <w:r w:rsidRPr="009D61E2">
              <w:rPr>
                <w:rFonts w:ascii="Menlo" w:hAnsi="Menlo" w:cs="Menlo"/>
                <w:color w:val="371F80"/>
                <w:sz w:val="18"/>
                <w:szCs w:val="18"/>
                <w:lang w:val="en-US"/>
              </w:rPr>
              <w:t xml:space="preserve">fixed </w:t>
            </w:r>
            <w:r w:rsidRPr="009D61E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fixed_blocks[</w:t>
            </w:r>
            <w:r w:rsidRPr="009D61E2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GB_COLS</w:t>
            </w:r>
            <w:r w:rsidRPr="009D61E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][</w:t>
            </w:r>
            <w:r w:rsidRPr="009D61E2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GB_ROWS</w:t>
            </w:r>
            <w:r w:rsidRPr="009D61E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];</w:t>
            </w:r>
            <w:r w:rsidRPr="009D61E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9D61E2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 xml:space="preserve">bool </w:t>
            </w:r>
            <w:r w:rsidRPr="009D61E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gb_is_valid_position(</w:t>
            </w:r>
            <w:r w:rsidRPr="009D61E2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const </w:t>
            </w:r>
            <w:r w:rsidRPr="009D61E2">
              <w:rPr>
                <w:rFonts w:ascii="Menlo" w:hAnsi="Menlo" w:cs="Menlo"/>
                <w:color w:val="371F80"/>
                <w:sz w:val="18"/>
                <w:szCs w:val="18"/>
                <w:lang w:val="en-US"/>
              </w:rPr>
              <w:t>position</w:t>
            </w:r>
            <w:r w:rsidRPr="009D61E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* pos);</w:t>
            </w:r>
            <w:r w:rsidRPr="009D61E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9D61E2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void </w:t>
            </w:r>
            <w:r w:rsidRPr="009D61E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gb_update(</w:t>
            </w:r>
            <w:r w:rsidRPr="009D61E2">
              <w:rPr>
                <w:rFonts w:ascii="Menlo" w:hAnsi="Menlo" w:cs="Menlo"/>
                <w:color w:val="371F80"/>
                <w:sz w:val="18"/>
                <w:szCs w:val="18"/>
                <w:lang w:val="en-US"/>
              </w:rPr>
              <w:t xml:space="preserve">tetromino </w:t>
            </w:r>
            <w:r w:rsidRPr="009D61E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tetro);</w:t>
            </w:r>
            <w:r w:rsidRPr="009D61E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9D61E2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void </w:t>
            </w:r>
            <w:r w:rsidRPr="009D61E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gb_render(</w:t>
            </w:r>
            <w:r w:rsidRPr="009D61E2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void</w:t>
            </w:r>
            <w:r w:rsidRPr="009D61E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r w:rsidRPr="009D61E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9D61E2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void </w:t>
            </w:r>
            <w:r w:rsidRPr="009D61E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init_fixed_blocks();</w:t>
            </w:r>
            <w:r w:rsidRPr="009D61E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9D61E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9D61E2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t>/*----------------------------------------------------*/</w:t>
            </w:r>
            <w:r w:rsidRPr="009D61E2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</w:r>
            <w:r w:rsidRPr="009D61E2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</w:r>
            <w:r w:rsidRPr="009D61E2">
              <w:rPr>
                <w:rFonts w:ascii="Menlo" w:hAnsi="Menlo" w:cs="Menlo"/>
                <w:color w:val="808000"/>
                <w:sz w:val="18"/>
                <w:szCs w:val="18"/>
                <w:lang w:val="en-US"/>
              </w:rPr>
              <w:t>#endif</w:t>
            </w:r>
          </w:p>
          <w:p w:rsidR="0042663E" w:rsidRPr="009D61E2" w:rsidRDefault="0042663E" w:rsidP="00311D8F">
            <w:pPr>
              <w:rPr>
                <w:lang w:val="en-US"/>
              </w:rPr>
            </w:pPr>
          </w:p>
        </w:tc>
      </w:tr>
    </w:tbl>
    <w:p w:rsidR="0042663E" w:rsidRPr="009D61E2" w:rsidRDefault="0042663E" w:rsidP="00311D8F">
      <w:pPr>
        <w:ind w:left="360"/>
        <w:rPr>
          <w:lang w:val="en-US"/>
        </w:rPr>
      </w:pPr>
    </w:p>
    <w:tbl>
      <w:tblPr>
        <w:tblStyle w:val="Tabellenraster"/>
        <w:tblW w:w="0" w:type="auto"/>
        <w:tblInd w:w="360" w:type="dxa"/>
        <w:tblLook w:val="04A0" w:firstRow="1" w:lastRow="0" w:firstColumn="1" w:lastColumn="0" w:noHBand="0" w:noVBand="1"/>
      </w:tblPr>
      <w:tblGrid>
        <w:gridCol w:w="8702"/>
      </w:tblGrid>
      <w:tr w:rsidR="0042663E" w:rsidTr="0042663E">
        <w:tc>
          <w:tcPr>
            <w:tcW w:w="9062" w:type="dxa"/>
          </w:tcPr>
          <w:p w:rsidR="0042663E" w:rsidRDefault="0042663E" w:rsidP="00311D8F">
            <w:r>
              <w:t>Gameboard.c</w:t>
            </w:r>
          </w:p>
        </w:tc>
      </w:tr>
      <w:tr w:rsidR="0042663E" w:rsidRPr="00FA2A19" w:rsidTr="0042663E">
        <w:tc>
          <w:tcPr>
            <w:tcW w:w="9062" w:type="dxa"/>
          </w:tcPr>
          <w:p w:rsidR="00617154" w:rsidRDefault="009D61E2" w:rsidP="009D61E2">
            <w:pPr>
              <w:pStyle w:val="HTMLVorformatiert"/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617154">
              <w:rPr>
                <w:rFonts w:ascii="Menlo" w:hAnsi="Menlo" w:cs="Menlo"/>
                <w:color w:val="808000"/>
                <w:sz w:val="18"/>
                <w:szCs w:val="18"/>
                <w:lang w:val="en-US"/>
              </w:rPr>
              <w:t xml:space="preserve">#include </w:t>
            </w:r>
            <w:r w:rsidRPr="00617154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&lt;assert.h&gt;</w:t>
            </w:r>
            <w:r w:rsidRPr="00617154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</w:r>
            <w:r w:rsidRPr="00617154">
              <w:rPr>
                <w:rFonts w:ascii="Menlo" w:hAnsi="Menlo" w:cs="Menlo"/>
                <w:color w:val="808000"/>
                <w:sz w:val="18"/>
                <w:szCs w:val="18"/>
                <w:lang w:val="en-US"/>
              </w:rPr>
              <w:t xml:space="preserve">#include </w:t>
            </w:r>
            <w:r w:rsidRPr="00617154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&lt;stdbool.h&gt;</w:t>
            </w:r>
            <w:r w:rsidRPr="00617154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</w:r>
            <w:r w:rsidRPr="00617154">
              <w:rPr>
                <w:rFonts w:ascii="Menlo" w:hAnsi="Menlo" w:cs="Menlo"/>
                <w:color w:val="808000"/>
                <w:sz w:val="18"/>
                <w:szCs w:val="18"/>
                <w:lang w:val="en-US"/>
              </w:rPr>
              <w:t xml:space="preserve">#include </w:t>
            </w:r>
            <w:r w:rsidRPr="00617154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"gameboard.h"</w:t>
            </w:r>
            <w:r w:rsidRPr="00617154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</w:r>
            <w:r w:rsidRPr="00617154">
              <w:rPr>
                <w:rFonts w:ascii="Menlo" w:hAnsi="Menlo" w:cs="Menlo"/>
                <w:color w:val="808000"/>
                <w:sz w:val="18"/>
                <w:szCs w:val="18"/>
                <w:lang w:val="en-US"/>
              </w:rPr>
              <w:t xml:space="preserve">#include </w:t>
            </w:r>
            <w:r w:rsidRPr="00617154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&lt;stdio.h&gt;</w:t>
            </w:r>
            <w:r w:rsidRPr="00617154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</w:r>
            <w:r w:rsidRPr="00617154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</w:r>
            <w:r w:rsidRPr="00617154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t>/*---------------------------------------------------------------------*/</w:t>
            </w:r>
            <w:r w:rsidRPr="00617154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</w:r>
            <w:r w:rsidRPr="00617154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</w:r>
            <w:r w:rsidRPr="00617154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void 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init_fixed_blocks() {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Pr="00617154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for 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617154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int 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i = </w:t>
            </w:r>
            <w:r w:rsidRPr="00617154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0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; i &lt; </w:t>
            </w:r>
            <w:r w:rsidRPr="00617154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GB_ROWS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 i++) {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</w:t>
            </w:r>
            <w:r w:rsidRPr="00617154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for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617154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int 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j = </w:t>
            </w:r>
            <w:r w:rsidRPr="00617154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0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; j &lt; </w:t>
            </w:r>
            <w:r w:rsidRPr="00617154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GB_COLS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 j++) {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    fixed_blocks[j][i].</w:t>
            </w:r>
            <w:r w:rsidRPr="00617154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 xml:space="preserve">is_set 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= </w:t>
            </w:r>
            <w:r w:rsidRPr="00617154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false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}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}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>}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617154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t>/*---------------------------------------------------------------------*/</w:t>
            </w:r>
            <w:r w:rsidRPr="00617154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</w:r>
            <w:r w:rsidRPr="00617154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</w:r>
            <w:r w:rsidRPr="00617154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 xml:space="preserve">bool 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gb_is_valid_position(</w:t>
            </w:r>
            <w:r w:rsidRPr="00617154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const </w:t>
            </w:r>
            <w:r w:rsidRPr="00617154">
              <w:rPr>
                <w:rFonts w:ascii="Menlo" w:hAnsi="Menlo" w:cs="Menlo"/>
                <w:color w:val="371F80"/>
                <w:sz w:val="18"/>
                <w:szCs w:val="18"/>
                <w:lang w:val="en-US"/>
              </w:rPr>
              <w:t>position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* pos) {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</w:t>
            </w:r>
            <w:r w:rsidRPr="00617154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assert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(pos);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</w:t>
            </w:r>
            <w:r w:rsidRPr="00617154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if 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(pos-&gt; </w:t>
            </w:r>
            <w:r w:rsidRPr="00617154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 xml:space="preserve">x 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&lt; </w:t>
            </w:r>
            <w:r w:rsidRPr="00617154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 xml:space="preserve">0 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|| pos-&gt; </w:t>
            </w:r>
            <w:r w:rsidRPr="00617154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 xml:space="preserve">y 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&lt; </w:t>
            </w:r>
            <w:r w:rsidRPr="00617154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 xml:space="preserve">0 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|| pos-&gt; </w:t>
            </w:r>
            <w:r w:rsidRPr="00617154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 xml:space="preserve">x 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&gt;= </w:t>
            </w:r>
            <w:r w:rsidRPr="00617154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 xml:space="preserve">GB_COLS 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|| pos -&gt; </w:t>
            </w:r>
            <w:r w:rsidRPr="00617154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 xml:space="preserve">y 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&gt;= </w:t>
            </w:r>
            <w:r w:rsidRPr="00617154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GB_ROWS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) </w:t>
            </w:r>
            <w:r w:rsidRPr="00617154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return </w:t>
            </w:r>
            <w:r w:rsidRPr="00617154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false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Pr="00617154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for 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617154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int 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i = </w:t>
            </w:r>
            <w:r w:rsidRPr="00617154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0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; i &lt; </w:t>
            </w:r>
            <w:r w:rsidRPr="00617154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GB_ROWS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 i++) {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</w:t>
            </w:r>
            <w:r w:rsidRPr="00617154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for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617154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int 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j = </w:t>
            </w:r>
            <w:r w:rsidRPr="00617154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0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; j &lt; </w:t>
            </w:r>
            <w:r w:rsidRPr="00617154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GB_COLS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 j++) {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    </w:t>
            </w:r>
            <w:r w:rsidRPr="00617154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if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(fixed_blocks[j][i].</w:t>
            </w:r>
            <w:r w:rsidRPr="00617154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 xml:space="preserve">is_set 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&amp;&amp; pos-&gt;</w:t>
            </w:r>
            <w:r w:rsidRPr="00617154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 xml:space="preserve">x 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== j &amp;&amp; pos-&gt;</w:t>
            </w:r>
            <w:r w:rsidRPr="00617154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 xml:space="preserve">y 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== i) {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        </w:t>
            </w:r>
            <w:r w:rsidRPr="00617154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return </w:t>
            </w:r>
            <w:r w:rsidRPr="00617154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false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    }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}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}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</w:t>
            </w:r>
            <w:r w:rsidRPr="00617154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return </w:t>
            </w:r>
            <w:r w:rsidRPr="00617154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true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>}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617154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t>/*---------------------------------------------------------------------*/</w:t>
            </w:r>
            <w:r w:rsidRPr="00617154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</w:r>
            <w:r w:rsidRPr="00617154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</w:r>
            <w:r w:rsidRPr="00617154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void 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gb_update(</w:t>
            </w:r>
            <w:r w:rsidRPr="00617154">
              <w:rPr>
                <w:rFonts w:ascii="Menlo" w:hAnsi="Menlo" w:cs="Menlo"/>
                <w:color w:val="371F80"/>
                <w:sz w:val="18"/>
                <w:szCs w:val="18"/>
                <w:lang w:val="en-US"/>
              </w:rPr>
              <w:t xml:space="preserve">tetromino 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tetro) {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</w:t>
            </w:r>
            <w:r w:rsidRPr="00617154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for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617154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int 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i = </w:t>
            </w:r>
            <w:r w:rsidRPr="00617154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0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; i &lt; </w:t>
            </w:r>
            <w:r w:rsidRPr="00617154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NUMBER_OF_BLOCKS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 i++) {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fixed_blocks[tetro.</w:t>
            </w:r>
            <w:r w:rsidRPr="00617154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positions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[i].</w:t>
            </w:r>
            <w:r w:rsidRPr="00617154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x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][tetro.</w:t>
            </w:r>
            <w:r w:rsidRPr="00617154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positions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[i].</w:t>
            </w:r>
            <w:r w:rsidRPr="00617154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y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].</w:t>
            </w:r>
            <w:r w:rsidRPr="00617154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 xml:space="preserve">is_set 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= </w:t>
            </w:r>
            <w:r w:rsidRPr="00617154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true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fixed_blocks[tetro.</w:t>
            </w:r>
            <w:r w:rsidRPr="00617154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positions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[i].</w:t>
            </w:r>
            <w:r w:rsidRPr="00617154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x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][tetro.</w:t>
            </w:r>
            <w:r w:rsidRPr="00617154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positions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[i].</w:t>
            </w:r>
            <w:r w:rsidRPr="00617154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y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].</w:t>
            </w:r>
            <w:r w:rsidRPr="00617154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 xml:space="preserve">block_color 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= tetro.</w:t>
            </w:r>
            <w:r w:rsidRPr="00617154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color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}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>}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</w:p>
          <w:p w:rsidR="00617154" w:rsidRDefault="00617154" w:rsidP="009D61E2">
            <w:pPr>
              <w:pStyle w:val="HTMLVorformatiert"/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617154" w:rsidRDefault="00617154" w:rsidP="009D61E2">
            <w:pPr>
              <w:pStyle w:val="HTMLVorformatiert"/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617154" w:rsidRDefault="00617154" w:rsidP="009D61E2">
            <w:pPr>
              <w:pStyle w:val="HTMLVorformatiert"/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617154" w:rsidRDefault="00617154" w:rsidP="009D61E2">
            <w:pPr>
              <w:pStyle w:val="HTMLVorformatiert"/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9D61E2" w:rsidRPr="00617154" w:rsidRDefault="009D61E2" w:rsidP="009D61E2">
            <w:pPr>
              <w:pStyle w:val="HTMLVorformatiert"/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lastRenderedPageBreak/>
              <w:br/>
            </w:r>
            <w:r w:rsidRPr="00617154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t>/*---------------------------------------------------------------------*/</w:t>
            </w:r>
            <w:r w:rsidRPr="00617154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</w:r>
            <w:r w:rsidRPr="00617154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br/>
            </w:r>
            <w:r w:rsidRPr="00617154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void 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gb_render(</w:t>
            </w:r>
            <w:r w:rsidRPr="00617154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void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 {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</w:t>
            </w:r>
            <w:r w:rsidRPr="00617154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for 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617154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int 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i = </w:t>
            </w:r>
            <w:r w:rsidRPr="00617154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0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; i &lt; </w:t>
            </w:r>
            <w:r w:rsidRPr="00617154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GB_ROWS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 i++) {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</w:t>
            </w:r>
            <w:r w:rsidRPr="00617154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for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617154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int 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j = </w:t>
            </w:r>
            <w:r w:rsidRPr="00617154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0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; j &lt; </w:t>
            </w:r>
            <w:r w:rsidRPr="00617154">
              <w:rPr>
                <w:rFonts w:ascii="Menlo" w:hAnsi="Menlo" w:cs="Menlo"/>
                <w:b/>
                <w:bCs/>
                <w:color w:val="1F542E"/>
                <w:sz w:val="18"/>
                <w:szCs w:val="18"/>
                <w:lang w:val="en-US"/>
              </w:rPr>
              <w:t>GB_COLS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 j++) {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   </w:t>
            </w:r>
            <w:r w:rsidRPr="00617154">
              <w:rPr>
                <w:rFonts w:ascii="Menlo" w:hAnsi="Menlo" w:cs="Menlo"/>
                <w:color w:val="371F80"/>
                <w:sz w:val="18"/>
                <w:szCs w:val="18"/>
                <w:lang w:val="en-US"/>
              </w:rPr>
              <w:t xml:space="preserve">position 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pos;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   pos.</w:t>
            </w:r>
            <w:r w:rsidRPr="00617154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 xml:space="preserve">x 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= j;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   pos.</w:t>
            </w:r>
            <w:r w:rsidRPr="00617154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 xml:space="preserve">y 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= i;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   </w:t>
            </w:r>
            <w:r w:rsidRPr="00617154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if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(fixed_blocks[j][i].</w:t>
            </w:r>
            <w:r w:rsidRPr="00617154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is_set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 {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       render_quad(&amp;pos, &amp;fixed_blocks[j][i].</w:t>
            </w:r>
            <w:r w:rsidRPr="00617154">
              <w:rPr>
                <w:rFonts w:ascii="Menlo" w:hAnsi="Menlo" w:cs="Menlo"/>
                <w:color w:val="660E7A"/>
                <w:sz w:val="18"/>
                <w:szCs w:val="18"/>
                <w:lang w:val="en-US"/>
              </w:rPr>
              <w:t>block_color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   }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}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}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>}</w:t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617154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617154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val="en-US"/>
              </w:rPr>
              <w:t>/*---------------------------------------------------------------------*/</w:t>
            </w:r>
          </w:p>
          <w:p w:rsidR="0042663E" w:rsidRPr="00617154" w:rsidRDefault="0042663E" w:rsidP="00311D8F">
            <w:pPr>
              <w:rPr>
                <w:sz w:val="18"/>
                <w:szCs w:val="18"/>
                <w:lang w:val="en-US"/>
              </w:rPr>
            </w:pPr>
          </w:p>
        </w:tc>
      </w:tr>
    </w:tbl>
    <w:p w:rsidR="0042663E" w:rsidRPr="00617154" w:rsidRDefault="0042663E" w:rsidP="00311D8F">
      <w:pPr>
        <w:ind w:left="360"/>
        <w:rPr>
          <w:lang w:val="en-US"/>
        </w:rPr>
      </w:pPr>
    </w:p>
    <w:p w:rsidR="0042663E" w:rsidRPr="00617154" w:rsidRDefault="0042663E" w:rsidP="00311D8F">
      <w:pPr>
        <w:ind w:left="360"/>
        <w:rPr>
          <w:lang w:val="en-US"/>
        </w:rPr>
      </w:pPr>
    </w:p>
    <w:p w:rsidR="00E73926" w:rsidRPr="00617154" w:rsidRDefault="00E7392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 w:rsidRPr="00617154">
        <w:rPr>
          <w:lang w:val="en-US"/>
        </w:rPr>
        <w:br w:type="page"/>
      </w:r>
    </w:p>
    <w:p w:rsidR="00384E3E" w:rsidRDefault="00384E3E" w:rsidP="00384E3E">
      <w:pPr>
        <w:pStyle w:val="berschrift2"/>
        <w:numPr>
          <w:ilvl w:val="1"/>
          <w:numId w:val="2"/>
        </w:numPr>
      </w:pPr>
      <w:bookmarkStart w:id="4" w:name="_Toc25527993"/>
      <w:r>
        <w:lastRenderedPageBreak/>
        <w:t>Testfälle</w:t>
      </w:r>
      <w:bookmarkEnd w:id="4"/>
    </w:p>
    <w:p w:rsidR="008C16DD" w:rsidRDefault="008C16DD" w:rsidP="008C16DD"/>
    <w:p w:rsidR="009177CA" w:rsidRDefault="009177CA" w:rsidP="009177CA">
      <w:pPr>
        <w:pStyle w:val="berschrift3"/>
        <w:numPr>
          <w:ilvl w:val="2"/>
          <w:numId w:val="2"/>
        </w:numPr>
      </w:pPr>
      <w:bookmarkStart w:id="5" w:name="_Toc25527994"/>
      <w:r>
        <w:t>Tetromino Rotations</w:t>
      </w:r>
      <w:bookmarkEnd w:id="5"/>
    </w:p>
    <w:p w:rsidR="002C7E62" w:rsidRPr="002C7E62" w:rsidRDefault="00BC0EDC" w:rsidP="002C7E62">
      <w:pPr>
        <w:ind w:left="1080"/>
      </w:pPr>
      <w:r>
        <w:t>Die folgenden Screenshots</w:t>
      </w:r>
      <w:r w:rsidR="002C7E62">
        <w:t xml:space="preserve"> zeigen alle Tetrominos rotiert in alle Richtungen.</w:t>
      </w:r>
    </w:p>
    <w:p w:rsidR="008C16DD" w:rsidRDefault="004E1C86" w:rsidP="005924B6">
      <w:pPr>
        <w:jc w:val="center"/>
      </w:pPr>
      <w:r w:rsidRPr="004E1C86">
        <w:rPr>
          <w:noProof/>
        </w:rPr>
        <w:drawing>
          <wp:inline distT="0" distB="0" distL="0" distR="0" wp14:anchorId="007CCD1D" wp14:editId="6EBEA862">
            <wp:extent cx="2170792" cy="3960000"/>
            <wp:effectExtent l="0" t="0" r="1270" b="254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0792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70792" cy="3960000"/>
            <wp:effectExtent l="0" t="0" r="1270" b="254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schirmfoto 2019-11-24 um 22.08.1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792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C86" w:rsidRDefault="004E1C86" w:rsidP="005924B6">
      <w:pPr>
        <w:jc w:val="center"/>
      </w:pPr>
    </w:p>
    <w:p w:rsidR="004E1C86" w:rsidRDefault="004E1C86" w:rsidP="005924B6">
      <w:pPr>
        <w:jc w:val="center"/>
        <w:rPr>
          <w:noProof/>
        </w:rPr>
      </w:pPr>
      <w:r w:rsidRPr="004E1C86">
        <w:rPr>
          <w:noProof/>
        </w:rPr>
        <w:drawing>
          <wp:inline distT="0" distB="0" distL="0" distR="0" wp14:anchorId="64E1408B" wp14:editId="37846812">
            <wp:extent cx="2170792" cy="3960000"/>
            <wp:effectExtent l="0" t="0" r="127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0792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5BE" w:rsidRPr="00B205BE">
        <w:rPr>
          <w:noProof/>
        </w:rPr>
        <w:drawing>
          <wp:inline distT="0" distB="0" distL="0" distR="0" wp14:anchorId="166E040B" wp14:editId="60877C25">
            <wp:extent cx="2170792" cy="3960000"/>
            <wp:effectExtent l="0" t="0" r="1270" b="254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0792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076" w:rsidRDefault="00504076" w:rsidP="008C16DD">
      <w:pPr>
        <w:rPr>
          <w:noProof/>
        </w:rPr>
      </w:pPr>
    </w:p>
    <w:p w:rsidR="00504076" w:rsidRDefault="00504076" w:rsidP="008C16DD">
      <w:pPr>
        <w:rPr>
          <w:noProof/>
        </w:rPr>
      </w:pPr>
    </w:p>
    <w:p w:rsidR="00504076" w:rsidRDefault="00504076" w:rsidP="008C16DD">
      <w:pPr>
        <w:rPr>
          <w:noProof/>
        </w:rPr>
      </w:pPr>
    </w:p>
    <w:p w:rsidR="00504076" w:rsidRDefault="00B21FD6" w:rsidP="00D02BEC">
      <w:pPr>
        <w:jc w:val="center"/>
      </w:pPr>
      <w:r w:rsidRPr="00B21FD6">
        <w:rPr>
          <w:noProof/>
        </w:rPr>
        <w:drawing>
          <wp:inline distT="0" distB="0" distL="0" distR="0" wp14:anchorId="23F68F2F" wp14:editId="54DEFD91">
            <wp:extent cx="2170792" cy="3960000"/>
            <wp:effectExtent l="0" t="0" r="1270" b="254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0792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845" w:rsidRPr="001D5845">
        <w:rPr>
          <w:noProof/>
        </w:rPr>
        <w:drawing>
          <wp:inline distT="0" distB="0" distL="0" distR="0" wp14:anchorId="71A18934" wp14:editId="35360305">
            <wp:extent cx="2170792" cy="3960000"/>
            <wp:effectExtent l="0" t="0" r="1270" b="254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0792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FA1" w:rsidRPr="00C10FA1">
        <w:rPr>
          <w:noProof/>
        </w:rPr>
        <w:drawing>
          <wp:inline distT="0" distB="0" distL="0" distR="0" wp14:anchorId="7E51FC7E" wp14:editId="6A6423E5">
            <wp:extent cx="2170792" cy="3960000"/>
            <wp:effectExtent l="0" t="0" r="1270" b="254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0792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B6F" w:rsidRDefault="00B23B6F" w:rsidP="00D02BEC">
      <w:pPr>
        <w:jc w:val="center"/>
      </w:pPr>
    </w:p>
    <w:p w:rsidR="00B23B6F" w:rsidRDefault="00B23B6F" w:rsidP="00D02BEC">
      <w:pPr>
        <w:jc w:val="center"/>
      </w:pPr>
    </w:p>
    <w:p w:rsidR="009B693F" w:rsidRDefault="009B693F" w:rsidP="00D02BEC">
      <w:pPr>
        <w:jc w:val="center"/>
      </w:pPr>
    </w:p>
    <w:p w:rsidR="009B693F" w:rsidRDefault="009B693F" w:rsidP="007A0B71">
      <w:pPr>
        <w:pStyle w:val="berschrift3"/>
        <w:numPr>
          <w:ilvl w:val="2"/>
          <w:numId w:val="2"/>
        </w:numPr>
      </w:pPr>
      <w:bookmarkStart w:id="6" w:name="_Toc25527995"/>
      <w:r>
        <w:lastRenderedPageBreak/>
        <w:t>Stapeln von Tetrominos</w:t>
      </w:r>
      <w:bookmarkEnd w:id="6"/>
    </w:p>
    <w:p w:rsidR="00B23B6F" w:rsidRDefault="00B23B6F" w:rsidP="00D02BEC">
      <w:pPr>
        <w:jc w:val="center"/>
      </w:pPr>
    </w:p>
    <w:p w:rsidR="00B23B6F" w:rsidRDefault="009B693F" w:rsidP="00D02BEC">
      <w:pPr>
        <w:jc w:val="center"/>
      </w:pPr>
      <w:r w:rsidRPr="009B693F">
        <w:rPr>
          <w:noProof/>
        </w:rPr>
        <w:drawing>
          <wp:inline distT="0" distB="0" distL="0" distR="0" wp14:anchorId="20FABDCF" wp14:editId="7D4CD52E">
            <wp:extent cx="2170792" cy="3960000"/>
            <wp:effectExtent l="0" t="0" r="1270" b="254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0792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5A5" w:rsidRDefault="00A635A5" w:rsidP="00D02BEC">
      <w:pPr>
        <w:jc w:val="center"/>
      </w:pPr>
    </w:p>
    <w:p w:rsidR="00F2689E" w:rsidRDefault="00A635A5" w:rsidP="00F2689E">
      <w:pPr>
        <w:pStyle w:val="berschrift3"/>
        <w:numPr>
          <w:ilvl w:val="2"/>
          <w:numId w:val="2"/>
        </w:numPr>
      </w:pPr>
      <w:bookmarkStart w:id="7" w:name="_Toc25527996"/>
      <w:r>
        <w:t>Löschen von Zeilen</w:t>
      </w:r>
      <w:bookmarkEnd w:id="7"/>
    </w:p>
    <w:p w:rsidR="00B83F3E" w:rsidRDefault="00565D4E" w:rsidP="00F76B8D">
      <w:pPr>
        <w:jc w:val="center"/>
      </w:pPr>
      <w:r>
        <w:rPr>
          <w:noProof/>
        </w:rPr>
        <w:drawing>
          <wp:inline distT="0" distB="0" distL="0" distR="0">
            <wp:extent cx="0" cy="0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ildschirmfoto 2019-11-24 um 22.39.1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F3E" w:rsidRDefault="0035410B" w:rsidP="00DF1CCC">
      <w:pPr>
        <w:ind w:left="708"/>
      </w:pPr>
      <w:r>
        <w:t>Dieser Testfall wurde nur generiert um zu zeigen, dass mehrere Zeilen gleichzeitig gelöscht werden können</w:t>
      </w:r>
      <w:r w:rsidR="00AB3232">
        <w:t>.</w:t>
      </w:r>
    </w:p>
    <w:p w:rsidR="00B83F3E" w:rsidRDefault="00A357C9" w:rsidP="00C4573F">
      <w:pPr>
        <w:jc w:val="center"/>
      </w:pPr>
      <w:r>
        <w:rPr>
          <w:noProof/>
        </w:rPr>
        <w:drawing>
          <wp:inline distT="0" distB="0" distL="0" distR="0" wp14:anchorId="3FEB7B5E" wp14:editId="47E8A0B6">
            <wp:extent cx="1776105" cy="3240000"/>
            <wp:effectExtent l="0" t="0" r="1905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ildschirmfoto 2019-11-24 um 22.35.0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610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76103" cy="3240000"/>
            <wp:effectExtent l="0" t="0" r="1905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ildschirmfoto 2019-11-24 um 22.35.1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610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F87" w:rsidRDefault="004C4F87" w:rsidP="00AA4DE7"/>
    <w:p w:rsidR="004C4F87" w:rsidRDefault="00507C5B" w:rsidP="00507C5B">
      <w:pPr>
        <w:pStyle w:val="berschrift3"/>
        <w:numPr>
          <w:ilvl w:val="2"/>
          <w:numId w:val="2"/>
        </w:numPr>
      </w:pPr>
      <w:bookmarkStart w:id="8" w:name="_Toc25527997"/>
      <w:r>
        <w:lastRenderedPageBreak/>
        <w:t>Game Over</w:t>
      </w:r>
      <w:bookmarkEnd w:id="8"/>
    </w:p>
    <w:p w:rsidR="00075BC8" w:rsidRDefault="006D00F3" w:rsidP="006D00F3">
      <w:pPr>
        <w:ind w:left="1080"/>
      </w:pPr>
      <w:r>
        <w:t>Wenn die erste Position eines neuen Steins bereits nicht valid ist, so ist das Spiel beendet und es werden keine neu</w:t>
      </w:r>
      <w:r w:rsidR="0058225D">
        <w:t>en</w:t>
      </w:r>
      <w:r>
        <w:t xml:space="preserve"> Steine mehr generiert. </w:t>
      </w:r>
    </w:p>
    <w:p w:rsidR="00075BC8" w:rsidRDefault="00075BC8" w:rsidP="0049374E">
      <w:pPr>
        <w:jc w:val="center"/>
      </w:pPr>
      <w:r>
        <w:rPr>
          <w:noProof/>
        </w:rPr>
        <w:drawing>
          <wp:inline distT="0" distB="0" distL="0" distR="0">
            <wp:extent cx="2170792" cy="3960000"/>
            <wp:effectExtent l="0" t="0" r="1270" b="254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dschirmfoto 2019-11-24 um 22.23.0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792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E74" w:rsidRDefault="008B1E74" w:rsidP="008B1E74">
      <w:pPr>
        <w:pStyle w:val="berschrift3"/>
        <w:numPr>
          <w:ilvl w:val="2"/>
          <w:numId w:val="2"/>
        </w:numPr>
      </w:pPr>
      <w:bookmarkStart w:id="9" w:name="_Toc25527998"/>
      <w:r>
        <w:t>Speed</w:t>
      </w:r>
      <w:bookmarkEnd w:id="9"/>
    </w:p>
    <w:p w:rsidR="000D59DC" w:rsidRDefault="00BC41F3" w:rsidP="00144501">
      <w:pPr>
        <w:ind w:left="1056"/>
        <w:jc w:val="both"/>
      </w:pPr>
      <w:r>
        <w:t xml:space="preserve">Der Speed wird nach jedem Block um 0.02 erhöht bzw. das Timer-Interval </w:t>
      </w:r>
      <w:r w:rsidR="00C443BE">
        <w:t>um 0.02 gesenkt.</w:t>
      </w:r>
      <w:r>
        <w:t xml:space="preserve"> </w:t>
      </w:r>
    </w:p>
    <w:p w:rsidR="002F3E42" w:rsidRPr="000D59DC" w:rsidRDefault="002F3E42" w:rsidP="002F3E42">
      <w:pPr>
        <w:ind w:left="360"/>
        <w:jc w:val="both"/>
      </w:pPr>
    </w:p>
    <w:p w:rsidR="00C73C34" w:rsidRPr="00075BC8" w:rsidRDefault="008B1E74" w:rsidP="0049374E">
      <w:pPr>
        <w:jc w:val="center"/>
      </w:pPr>
      <w:r w:rsidRPr="008B1E74">
        <w:rPr>
          <w:noProof/>
        </w:rPr>
        <w:drawing>
          <wp:inline distT="0" distB="0" distL="0" distR="0" wp14:anchorId="1439DE22" wp14:editId="508DCA06">
            <wp:extent cx="1420941" cy="1668780"/>
            <wp:effectExtent l="0" t="0" r="1905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30500" cy="168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3C34" w:rsidRPr="00075BC8" w:rsidSect="0040375F">
      <w:headerReference w:type="default" r:id="rId21"/>
      <w:footerReference w:type="even" r:id="rId22"/>
      <w:footerReference w:type="default" r:id="rId23"/>
      <w:pgSz w:w="11906" w:h="16838"/>
      <w:pgMar w:top="1417" w:right="1417" w:bottom="1134" w:left="141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C311B" w:rsidRDefault="009C311B" w:rsidP="00AC3FDE">
      <w:r>
        <w:separator/>
      </w:r>
    </w:p>
  </w:endnote>
  <w:endnote w:type="continuationSeparator" w:id="0">
    <w:p w:rsidR="009C311B" w:rsidRDefault="009C311B" w:rsidP="00AC3F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-1017467762"/>
      <w:docPartObj>
        <w:docPartGallery w:val="Page Numbers (Bottom of Page)"/>
        <w:docPartUnique/>
      </w:docPartObj>
    </w:sdtPr>
    <w:sdtEndPr>
      <w:rPr>
        <w:rStyle w:val="Seitenzahl"/>
      </w:rPr>
    </w:sdtEndPr>
    <w:sdtContent>
      <w:p w:rsidR="00AC3FDE" w:rsidRDefault="00AC3FDE" w:rsidP="00E05B23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:rsidR="00AC3FDE" w:rsidRDefault="00AC3FDE" w:rsidP="00AC3FDE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696121792"/>
      <w:docPartObj>
        <w:docPartGallery w:val="Page Numbers (Bottom of Page)"/>
        <w:docPartUnique/>
      </w:docPartObj>
    </w:sdtPr>
    <w:sdtEndPr>
      <w:rPr>
        <w:rStyle w:val="Seitenzahl"/>
      </w:rPr>
    </w:sdtEndPr>
    <w:sdtContent>
      <w:p w:rsidR="00AC3FDE" w:rsidRDefault="00AC3FDE" w:rsidP="00E05B23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AC3FDE" w:rsidRDefault="00AC3FDE" w:rsidP="00AC3FDE">
    <w:pPr>
      <w:pStyle w:val="Fuzeile"/>
      <w:ind w:right="360"/>
    </w:pPr>
    <w:r>
      <w:t>Neuhold Michael</w:t>
    </w:r>
    <w:r>
      <w:ptab w:relativeTo="margin" w:alignment="center" w:leader="none"/>
    </w:r>
    <w:r>
      <w:t>FH OÖ, Campus Hagenberg</w:t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C311B" w:rsidRDefault="009C311B" w:rsidP="00AC3FDE">
      <w:r>
        <w:separator/>
      </w:r>
    </w:p>
  </w:footnote>
  <w:footnote w:type="continuationSeparator" w:id="0">
    <w:p w:rsidR="009C311B" w:rsidRDefault="009C311B" w:rsidP="00AC3F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3FDE" w:rsidRDefault="00AC3FDE">
    <w:pPr>
      <w:pStyle w:val="Kopfzeile"/>
    </w:pPr>
    <w:r>
      <w:t>Neuhold Michael</w:t>
    </w:r>
  </w:p>
  <w:p w:rsidR="00AC3FDE" w:rsidRDefault="00AC3FDE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EB1E97"/>
    <w:multiLevelType w:val="multilevel"/>
    <w:tmpl w:val="DB0C17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2B731D19"/>
    <w:multiLevelType w:val="hybridMultilevel"/>
    <w:tmpl w:val="208CFEB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6"/>
  <w:attachedTemplate r:id="rId1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E3E"/>
    <w:rsid w:val="00033489"/>
    <w:rsid w:val="00075BC8"/>
    <w:rsid w:val="000B71A5"/>
    <w:rsid w:val="000D1F9D"/>
    <w:rsid w:val="000D59DC"/>
    <w:rsid w:val="000E0818"/>
    <w:rsid w:val="000F383D"/>
    <w:rsid w:val="00120AE6"/>
    <w:rsid w:val="0012734C"/>
    <w:rsid w:val="00130188"/>
    <w:rsid w:val="00144501"/>
    <w:rsid w:val="00156E85"/>
    <w:rsid w:val="00161248"/>
    <w:rsid w:val="00196389"/>
    <w:rsid w:val="001A3363"/>
    <w:rsid w:val="001C4781"/>
    <w:rsid w:val="001D5845"/>
    <w:rsid w:val="00203B87"/>
    <w:rsid w:val="00246DD5"/>
    <w:rsid w:val="00270489"/>
    <w:rsid w:val="002813B9"/>
    <w:rsid w:val="00291F80"/>
    <w:rsid w:val="002A6753"/>
    <w:rsid w:val="002C7E62"/>
    <w:rsid w:val="002F3E42"/>
    <w:rsid w:val="0030071F"/>
    <w:rsid w:val="00311D8F"/>
    <w:rsid w:val="00313E6A"/>
    <w:rsid w:val="0032361A"/>
    <w:rsid w:val="00327973"/>
    <w:rsid w:val="0033095F"/>
    <w:rsid w:val="003521D8"/>
    <w:rsid w:val="0035410B"/>
    <w:rsid w:val="00384E3E"/>
    <w:rsid w:val="00401A78"/>
    <w:rsid w:val="0040375F"/>
    <w:rsid w:val="0042663E"/>
    <w:rsid w:val="00446BAE"/>
    <w:rsid w:val="00446F5B"/>
    <w:rsid w:val="004674C2"/>
    <w:rsid w:val="00476E78"/>
    <w:rsid w:val="0049374E"/>
    <w:rsid w:val="004A1E91"/>
    <w:rsid w:val="004B33D0"/>
    <w:rsid w:val="004C18A0"/>
    <w:rsid w:val="004C4F87"/>
    <w:rsid w:val="004E1C86"/>
    <w:rsid w:val="00504076"/>
    <w:rsid w:val="00507C5B"/>
    <w:rsid w:val="00530A0D"/>
    <w:rsid w:val="00565D4E"/>
    <w:rsid w:val="00572EE4"/>
    <w:rsid w:val="0058225D"/>
    <w:rsid w:val="005924B6"/>
    <w:rsid w:val="005E1F9F"/>
    <w:rsid w:val="005F1B22"/>
    <w:rsid w:val="00617154"/>
    <w:rsid w:val="0064493E"/>
    <w:rsid w:val="00661228"/>
    <w:rsid w:val="00674E49"/>
    <w:rsid w:val="00677BBD"/>
    <w:rsid w:val="006A0ECC"/>
    <w:rsid w:val="006B150D"/>
    <w:rsid w:val="006C2244"/>
    <w:rsid w:val="006D00F3"/>
    <w:rsid w:val="00720C1A"/>
    <w:rsid w:val="00740124"/>
    <w:rsid w:val="00743E1B"/>
    <w:rsid w:val="00744280"/>
    <w:rsid w:val="007A0B71"/>
    <w:rsid w:val="007B24C3"/>
    <w:rsid w:val="007B7BB6"/>
    <w:rsid w:val="007C5427"/>
    <w:rsid w:val="008069DD"/>
    <w:rsid w:val="00813CE9"/>
    <w:rsid w:val="0085403D"/>
    <w:rsid w:val="00884C8D"/>
    <w:rsid w:val="00891F1C"/>
    <w:rsid w:val="008A31F3"/>
    <w:rsid w:val="008B1E74"/>
    <w:rsid w:val="008C16DD"/>
    <w:rsid w:val="008E2290"/>
    <w:rsid w:val="008F1ABA"/>
    <w:rsid w:val="00900A8A"/>
    <w:rsid w:val="009177CA"/>
    <w:rsid w:val="00943DD6"/>
    <w:rsid w:val="0097394A"/>
    <w:rsid w:val="0098485B"/>
    <w:rsid w:val="00984A03"/>
    <w:rsid w:val="009B4A10"/>
    <w:rsid w:val="009B693F"/>
    <w:rsid w:val="009C311B"/>
    <w:rsid w:val="009D61E2"/>
    <w:rsid w:val="009E78BE"/>
    <w:rsid w:val="00A05671"/>
    <w:rsid w:val="00A21653"/>
    <w:rsid w:val="00A357C9"/>
    <w:rsid w:val="00A4555E"/>
    <w:rsid w:val="00A57E10"/>
    <w:rsid w:val="00A635A5"/>
    <w:rsid w:val="00A94B85"/>
    <w:rsid w:val="00AA4DE7"/>
    <w:rsid w:val="00AB3232"/>
    <w:rsid w:val="00AB3D33"/>
    <w:rsid w:val="00AC3FDE"/>
    <w:rsid w:val="00AD09E6"/>
    <w:rsid w:val="00B205BE"/>
    <w:rsid w:val="00B21FD6"/>
    <w:rsid w:val="00B23B6F"/>
    <w:rsid w:val="00B47FF0"/>
    <w:rsid w:val="00B642F3"/>
    <w:rsid w:val="00B652F3"/>
    <w:rsid w:val="00B83F3E"/>
    <w:rsid w:val="00BC0EDC"/>
    <w:rsid w:val="00BC41F3"/>
    <w:rsid w:val="00C10FA1"/>
    <w:rsid w:val="00C201BD"/>
    <w:rsid w:val="00C443BE"/>
    <w:rsid w:val="00C4573F"/>
    <w:rsid w:val="00C70A92"/>
    <w:rsid w:val="00C73C34"/>
    <w:rsid w:val="00CA1DBD"/>
    <w:rsid w:val="00CB2632"/>
    <w:rsid w:val="00CC4820"/>
    <w:rsid w:val="00CF15A1"/>
    <w:rsid w:val="00D02BEC"/>
    <w:rsid w:val="00D042A2"/>
    <w:rsid w:val="00D927A4"/>
    <w:rsid w:val="00DB5506"/>
    <w:rsid w:val="00DF1CCC"/>
    <w:rsid w:val="00DF649F"/>
    <w:rsid w:val="00E668B4"/>
    <w:rsid w:val="00E73926"/>
    <w:rsid w:val="00EA60B0"/>
    <w:rsid w:val="00EF50D4"/>
    <w:rsid w:val="00EF6ED1"/>
    <w:rsid w:val="00F0375D"/>
    <w:rsid w:val="00F04E02"/>
    <w:rsid w:val="00F21BD9"/>
    <w:rsid w:val="00F2485E"/>
    <w:rsid w:val="00F263DB"/>
    <w:rsid w:val="00F2689E"/>
    <w:rsid w:val="00F33732"/>
    <w:rsid w:val="00F4785C"/>
    <w:rsid w:val="00F76B8D"/>
    <w:rsid w:val="00FA2A19"/>
    <w:rsid w:val="00FD5559"/>
    <w:rsid w:val="00FE177B"/>
    <w:rsid w:val="00FE2AFB"/>
    <w:rsid w:val="00FE3941"/>
    <w:rsid w:val="00FE7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A737C0A"/>
  <w15:chartTrackingRefBased/>
  <w15:docId w15:val="{BD34D568-24F4-294A-9F6C-A4F452F0F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A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AC3FD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84E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9177C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C3FDE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AC3FDE"/>
  </w:style>
  <w:style w:type="paragraph" w:styleId="Fuzeile">
    <w:name w:val="footer"/>
    <w:basedOn w:val="Standard"/>
    <w:link w:val="FuzeileZchn"/>
    <w:uiPriority w:val="99"/>
    <w:unhideWhenUsed/>
    <w:rsid w:val="00AC3FDE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AC3FDE"/>
  </w:style>
  <w:style w:type="character" w:styleId="Seitenzahl">
    <w:name w:val="page number"/>
    <w:basedOn w:val="Absatz-Standardschriftart"/>
    <w:uiPriority w:val="99"/>
    <w:semiHidden/>
    <w:unhideWhenUsed/>
    <w:rsid w:val="00AC3FDE"/>
  </w:style>
  <w:style w:type="character" w:customStyle="1" w:styleId="berschrift1Zchn">
    <w:name w:val="Überschrift 1 Zchn"/>
    <w:basedOn w:val="Absatz-Standardschriftart"/>
    <w:link w:val="berschrift1"/>
    <w:uiPriority w:val="9"/>
    <w:rsid w:val="00AC3F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AC3FDE"/>
    <w:pPr>
      <w:spacing w:before="480" w:line="276" w:lineRule="auto"/>
      <w:outlineLvl w:val="9"/>
    </w:pPr>
    <w:rPr>
      <w:b/>
      <w:bCs/>
      <w:sz w:val="28"/>
      <w:szCs w:val="28"/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AC3FDE"/>
    <w:pPr>
      <w:spacing w:before="240" w:after="120"/>
    </w:pPr>
    <w:rPr>
      <w:rFonts w:cstheme="minorHAnsi"/>
      <w:b/>
      <w:bCs/>
      <w:sz w:val="20"/>
      <w:szCs w:val="20"/>
    </w:rPr>
  </w:style>
  <w:style w:type="paragraph" w:styleId="Verzeichnis2">
    <w:name w:val="toc 2"/>
    <w:basedOn w:val="Standard"/>
    <w:next w:val="Standard"/>
    <w:autoRedefine/>
    <w:uiPriority w:val="39"/>
    <w:unhideWhenUsed/>
    <w:rsid w:val="00AC3FDE"/>
    <w:pPr>
      <w:spacing w:before="120"/>
      <w:ind w:left="240"/>
    </w:pPr>
    <w:rPr>
      <w:rFonts w:cstheme="minorHAnsi"/>
      <w:i/>
      <w:iCs/>
      <w:sz w:val="20"/>
      <w:szCs w:val="20"/>
    </w:rPr>
  </w:style>
  <w:style w:type="paragraph" w:styleId="Verzeichnis3">
    <w:name w:val="toc 3"/>
    <w:basedOn w:val="Standard"/>
    <w:next w:val="Standard"/>
    <w:autoRedefine/>
    <w:uiPriority w:val="39"/>
    <w:unhideWhenUsed/>
    <w:rsid w:val="00AC3FDE"/>
    <w:pPr>
      <w:ind w:left="480"/>
    </w:pPr>
    <w:rPr>
      <w:rFonts w:cstheme="minorHAnsi"/>
      <w:sz w:val="20"/>
      <w:szCs w:val="20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AC3FDE"/>
    <w:pPr>
      <w:ind w:left="720"/>
    </w:pPr>
    <w:rPr>
      <w:rFonts w:cstheme="minorHAnsi"/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AC3FDE"/>
    <w:pPr>
      <w:ind w:left="960"/>
    </w:pPr>
    <w:rPr>
      <w:rFonts w:cstheme="minorHAnsi"/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AC3FDE"/>
    <w:pPr>
      <w:ind w:left="1200"/>
    </w:pPr>
    <w:rPr>
      <w:rFonts w:cstheme="minorHAnsi"/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AC3FDE"/>
    <w:pPr>
      <w:ind w:left="1440"/>
    </w:pPr>
    <w:rPr>
      <w:rFonts w:cstheme="minorHAnsi"/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AC3FDE"/>
    <w:pPr>
      <w:ind w:left="1680"/>
    </w:pPr>
    <w:rPr>
      <w:rFonts w:cstheme="minorHAnsi"/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AC3FDE"/>
    <w:pPr>
      <w:ind w:left="1920"/>
    </w:pPr>
    <w:rPr>
      <w:rFonts w:cstheme="minorHAnsi"/>
      <w:sz w:val="20"/>
      <w:szCs w:val="2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84E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Absatz-Standardschriftart"/>
    <w:uiPriority w:val="99"/>
    <w:unhideWhenUsed/>
    <w:rsid w:val="002813B9"/>
    <w:rPr>
      <w:color w:val="0563C1" w:themeColor="hyperlink"/>
      <w:u w:val="single"/>
    </w:rPr>
  </w:style>
  <w:style w:type="table" w:styleId="Tabellenraster">
    <w:name w:val="Table Grid"/>
    <w:basedOn w:val="NormaleTabelle"/>
    <w:uiPriority w:val="39"/>
    <w:rsid w:val="004266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3Zchn">
    <w:name w:val="Überschrift 3 Zchn"/>
    <w:basedOn w:val="Absatz-Standardschriftart"/>
    <w:link w:val="berschrift3"/>
    <w:uiPriority w:val="9"/>
    <w:rsid w:val="009177CA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A056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A05671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76E78"/>
    <w:rPr>
      <w:rFonts w:ascii="Times New Roman" w:hAnsi="Times New Roman" w:cs="Times New Roman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76E78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51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3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4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ichaelneuhold/Library/Group%20Containers/UBF8T346G9.Office/User%20Content.localized/Templates.localized/Doku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D83E0C1-D26B-C944-83BF-8EAC01455E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Doku.dotx</Template>
  <TotalTime>0</TotalTime>
  <Pages>15</Pages>
  <Words>2368</Words>
  <Characters>14919</Characters>
  <Application>Microsoft Office Word</Application>
  <DocSecurity>0</DocSecurity>
  <Lines>124</Lines>
  <Paragraphs>34</Paragraphs>
  <ScaleCrop>false</ScaleCrop>
  <Company/>
  <LinksUpToDate>false</LinksUpToDate>
  <CharactersWithSpaces>17253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Neuhold</dc:creator>
  <cp:keywords/>
  <dc:description/>
  <cp:lastModifiedBy>Michael Neuhold</cp:lastModifiedBy>
  <cp:revision>4</cp:revision>
  <cp:lastPrinted>2019-11-24T22:05:00Z</cp:lastPrinted>
  <dcterms:created xsi:type="dcterms:W3CDTF">2019-11-24T22:05:00Z</dcterms:created>
  <dcterms:modified xsi:type="dcterms:W3CDTF">2019-11-25T07:18:00Z</dcterms:modified>
</cp:coreProperties>
</file>